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2805D" w14:textId="16D41E4B" w:rsidR="006E0E4C" w:rsidRPr="00B6482A" w:rsidRDefault="002B4595" w:rsidP="002B4595">
      <w:pPr>
        <w:pStyle w:val="Title"/>
        <w:spacing w:line="276" w:lineRule="auto"/>
      </w:pPr>
      <w:r>
        <w:rPr>
          <w:noProof/>
        </w:rPr>
        <mc:AlternateContent>
          <mc:Choice Requires="wpg">
            <w:drawing>
              <wp:anchor distT="0" distB="0" distL="114300" distR="114300" simplePos="0" relativeHeight="251659264" behindDoc="1" locked="0" layoutInCell="1" allowOverlap="1" wp14:anchorId="629ADC91" wp14:editId="4B079CED">
                <wp:simplePos x="0" y="0"/>
                <wp:positionH relativeFrom="margin">
                  <wp:align>left</wp:align>
                </wp:positionH>
                <wp:positionV relativeFrom="paragraph">
                  <wp:posOffset>-3175</wp:posOffset>
                </wp:positionV>
                <wp:extent cx="6943725" cy="711200"/>
                <wp:effectExtent l="0" t="0" r="9525" b="0"/>
                <wp:wrapNone/>
                <wp:docPr id="12" name="Group 12"/>
                <wp:cNvGraphicFramePr/>
                <a:graphic xmlns:a="http://schemas.openxmlformats.org/drawingml/2006/main">
                  <a:graphicData uri="http://schemas.microsoft.com/office/word/2010/wordprocessingGroup">
                    <wpg:wgp>
                      <wpg:cNvGrpSpPr/>
                      <wpg:grpSpPr>
                        <a:xfrm>
                          <a:off x="0" y="0"/>
                          <a:ext cx="6943725" cy="711200"/>
                          <a:chOff x="0" y="0"/>
                          <a:chExt cx="6943725" cy="669290"/>
                        </a:xfrm>
                      </wpg:grpSpPr>
                      <wps:wsp>
                        <wps:cNvPr id="11" name="Rectangle 11"/>
                        <wps:cNvSpPr/>
                        <wps:spPr>
                          <a:xfrm>
                            <a:off x="0" y="0"/>
                            <a:ext cx="6943725" cy="618490"/>
                          </a:xfrm>
                          <a:prstGeom prst="rect">
                            <a:avLst/>
                          </a:prstGeom>
                          <a:solidFill>
                            <a:srgbClr val="005B9E"/>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wps:spPr>
                          <a:xfrm>
                            <a:off x="0" y="612140"/>
                            <a:ext cx="6943725" cy="57150"/>
                          </a:xfrm>
                          <a:prstGeom prst="rect">
                            <a:avLst/>
                          </a:prstGeom>
                          <a:solidFill>
                            <a:srgbClr val="009BD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CB976DD" id="Group 12" o:spid="_x0000_s1026" style="position:absolute;margin-left:0;margin-top:-.25pt;width:546.75pt;height:56pt;z-index:-251657216;mso-position-horizontal:left;mso-position-horizontal-relative:margin;mso-height-relative:margin" coordsize="69437,6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">
                <v:rect id="Rectangle 11" o:spid="_x0000_s1027" style="position:absolute;width:69437;height:6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" fillcolor="#005b9e" stroked="f" strokeweight="1pt"/>
                <v:rect id="Rectangle 10" o:spid="_x0000_s1028" style="position:absolute;top:6121;width:69437;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" fillcolor="#009bdf" stroked="f" strokeweight="1pt"/>
                <w10:wrap anchorx="margin"/>
              </v:group>
            </w:pict>
          </mc:Fallback>
        </mc:AlternateContent>
      </w:r>
      <w:proofErr w:type="spellStart"/>
      <w:r w:rsidR="00A627F8">
        <w:t>MyData</w:t>
      </w:r>
      <w:proofErr w:type="spellEnd"/>
      <w:r w:rsidR="00A627F8">
        <w:t xml:space="preserve"> Data Dictionary Views and Sample Queries</w:t>
      </w:r>
    </w:p>
    <w:p w14:paraId="31E24C9A" w14:textId="77777777" w:rsidR="00DD5151" w:rsidRPr="009D235C" w:rsidRDefault="001E491C" w:rsidP="002B4595">
      <w:pPr>
        <w:pStyle w:val="JANormal"/>
      </w:pPr>
      <w:r w:rsidRPr="009D235C">
        <w:t xml:space="preserve">You </w:t>
      </w:r>
      <w:r w:rsidR="001F67B8" w:rsidRPr="009D235C">
        <w:t>can</w:t>
      </w:r>
      <w:r w:rsidR="00300F0C">
        <w:t xml:space="preserve"> select</w:t>
      </w:r>
      <w:r w:rsidRPr="009D235C">
        <w:t xml:space="preserve"> any of the section titles listed to go directly to </w:t>
      </w:r>
      <w:r w:rsidR="00D35385" w:rsidRPr="009D235C">
        <w:t>that</w:t>
      </w:r>
      <w:r w:rsidRPr="009D235C">
        <w:t xml:space="preserve"> section</w:t>
      </w:r>
      <w:r w:rsidR="00F03D80" w:rsidRPr="009D235C">
        <w:t>.</w:t>
      </w:r>
      <w:r w:rsidR="00623772">
        <w:t xml:space="preserve"> </w:t>
      </w:r>
    </w:p>
    <w:sdt>
      <w:sdtPr>
        <w:rPr>
          <w:rFonts w:ascii="Century Gothic" w:hAnsi="Century Gothic"/>
          <w:b w:val="0"/>
          <w:noProof w:val="0"/>
          <w:color w:val="auto"/>
          <w:spacing w:val="0"/>
          <w:sz w:val="22"/>
          <w:szCs w:val="20"/>
        </w:rPr>
        <w:id w:val="-350649503"/>
        <w:docPartObj>
          <w:docPartGallery w:val="Table of Contents"/>
          <w:docPartUnique/>
        </w:docPartObj>
      </w:sdtPr>
      <w:sdtEndPr>
        <w:rPr>
          <w:rFonts w:cs="Arial"/>
          <w:bCs/>
          <w:szCs w:val="22"/>
        </w:rPr>
      </w:sdtEndPr>
      <w:sdtContent>
        <w:p w14:paraId="0A001552" w14:textId="68433675" w:rsidR="002B4595" w:rsidRDefault="002B4595" w:rsidP="002B4595">
          <w:pPr>
            <w:pStyle w:val="TOCHeading"/>
          </w:pPr>
          <w:r>
            <w:t>Contents</w:t>
          </w:r>
        </w:p>
        <w:p w14:paraId="33F2868C" w14:textId="60CC3DBF" w:rsidR="002B4595" w:rsidRPr="002B4595" w:rsidRDefault="002B4595" w:rsidP="002B4595">
          <w:pPr>
            <w:pStyle w:val="TOC1"/>
            <w:spacing w:line="240" w:lineRule="auto"/>
            <w:rPr>
              <w:rFonts w:eastAsiaTheme="minorEastAsia" w:cs="Arial"/>
              <w:b w:val="0"/>
              <w:bCs w:val="0"/>
              <w:noProof/>
              <w:kern w:val="2"/>
              <w:sz w:val="22"/>
              <w:szCs w:val="22"/>
              <w14:ligatures w14:val="standardContextual"/>
            </w:rPr>
          </w:pPr>
          <w:r w:rsidRPr="002B4595">
            <w:rPr>
              <w:rFonts w:cs="Arial"/>
              <w:sz w:val="22"/>
              <w:szCs w:val="22"/>
            </w:rPr>
            <w:fldChar w:fldCharType="begin"/>
          </w:r>
          <w:r w:rsidRPr="002B4595">
            <w:rPr>
              <w:rFonts w:cs="Arial"/>
              <w:sz w:val="22"/>
              <w:szCs w:val="22"/>
            </w:rPr>
            <w:instrText xml:space="preserve"> TOC \o "1-3" \h \z \u </w:instrText>
          </w:r>
          <w:r w:rsidRPr="002B4595">
            <w:rPr>
              <w:rFonts w:cs="Arial"/>
              <w:sz w:val="22"/>
              <w:szCs w:val="22"/>
            </w:rPr>
            <w:fldChar w:fldCharType="separate"/>
          </w:r>
          <w:hyperlink w:anchor="_Toc175134623" w:history="1">
            <w:r w:rsidRPr="002B4595">
              <w:rPr>
                <w:rStyle w:val="Hyperlink"/>
                <w:rFonts w:cs="Arial"/>
                <w:noProof/>
                <w:sz w:val="22"/>
                <w:szCs w:val="22"/>
              </w:rPr>
              <w:t>Introduction</w:t>
            </w:r>
            <w:r w:rsidRPr="002B4595">
              <w:rPr>
                <w:rFonts w:cs="Arial"/>
                <w:noProof/>
                <w:webHidden/>
                <w:sz w:val="22"/>
                <w:szCs w:val="22"/>
              </w:rPr>
              <w:tab/>
            </w:r>
            <w:r w:rsidRPr="002B4595">
              <w:rPr>
                <w:rFonts w:cs="Arial"/>
                <w:noProof/>
                <w:webHidden/>
                <w:sz w:val="22"/>
                <w:szCs w:val="22"/>
              </w:rPr>
              <w:fldChar w:fldCharType="begin"/>
            </w:r>
            <w:r w:rsidRPr="002B4595">
              <w:rPr>
                <w:rFonts w:cs="Arial"/>
                <w:noProof/>
                <w:webHidden/>
                <w:sz w:val="22"/>
                <w:szCs w:val="22"/>
              </w:rPr>
              <w:instrText xml:space="preserve"> PAGEREF _Toc175134623 \h </w:instrText>
            </w:r>
            <w:r w:rsidRPr="002B4595">
              <w:rPr>
                <w:rFonts w:cs="Arial"/>
                <w:noProof/>
                <w:webHidden/>
                <w:sz w:val="22"/>
                <w:szCs w:val="22"/>
              </w:rPr>
            </w:r>
            <w:r w:rsidRPr="002B4595">
              <w:rPr>
                <w:rFonts w:cs="Arial"/>
                <w:noProof/>
                <w:webHidden/>
                <w:sz w:val="22"/>
                <w:szCs w:val="22"/>
              </w:rPr>
              <w:fldChar w:fldCharType="separate"/>
            </w:r>
            <w:r w:rsidRPr="002B4595">
              <w:rPr>
                <w:rFonts w:cs="Arial"/>
                <w:noProof/>
                <w:webHidden/>
                <w:sz w:val="22"/>
                <w:szCs w:val="22"/>
              </w:rPr>
              <w:t>1</w:t>
            </w:r>
            <w:r w:rsidRPr="002B4595">
              <w:rPr>
                <w:rFonts w:cs="Arial"/>
                <w:noProof/>
                <w:webHidden/>
                <w:sz w:val="22"/>
                <w:szCs w:val="22"/>
              </w:rPr>
              <w:fldChar w:fldCharType="end"/>
            </w:r>
          </w:hyperlink>
        </w:p>
        <w:p w14:paraId="7A207596" w14:textId="2625FC08" w:rsidR="002B4595" w:rsidRPr="002B4595" w:rsidRDefault="002F2FE8" w:rsidP="002B4595">
          <w:pPr>
            <w:pStyle w:val="TOC1"/>
            <w:spacing w:line="240" w:lineRule="auto"/>
            <w:rPr>
              <w:rFonts w:eastAsiaTheme="minorEastAsia" w:cs="Arial"/>
              <w:b w:val="0"/>
              <w:bCs w:val="0"/>
              <w:noProof/>
              <w:kern w:val="2"/>
              <w:sz w:val="22"/>
              <w:szCs w:val="22"/>
              <w14:ligatures w14:val="standardContextual"/>
            </w:rPr>
          </w:pPr>
          <w:hyperlink w:anchor="_Toc175134624" w:history="1">
            <w:r w:rsidR="002B4595" w:rsidRPr="002B4595">
              <w:rPr>
                <w:rStyle w:val="Hyperlink"/>
                <w:rFonts w:cs="Arial"/>
                <w:noProof/>
                <w:sz w:val="22"/>
                <w:szCs w:val="22"/>
              </w:rPr>
              <w:t>Overview</w:t>
            </w:r>
            <w:r w:rsidR="002B4595" w:rsidRPr="002B4595">
              <w:rPr>
                <w:rFonts w:cs="Arial"/>
                <w:noProof/>
                <w:webHidden/>
                <w:sz w:val="22"/>
                <w:szCs w:val="22"/>
              </w:rPr>
              <w:tab/>
            </w:r>
            <w:r w:rsidR="002B4595" w:rsidRPr="002B4595">
              <w:rPr>
                <w:rFonts w:cs="Arial"/>
                <w:noProof/>
                <w:webHidden/>
                <w:sz w:val="22"/>
                <w:szCs w:val="22"/>
              </w:rPr>
              <w:fldChar w:fldCharType="begin"/>
            </w:r>
            <w:r w:rsidR="002B4595" w:rsidRPr="002B4595">
              <w:rPr>
                <w:rFonts w:cs="Arial"/>
                <w:noProof/>
                <w:webHidden/>
                <w:sz w:val="22"/>
                <w:szCs w:val="22"/>
              </w:rPr>
              <w:instrText xml:space="preserve"> PAGEREF _Toc175134624 \h </w:instrText>
            </w:r>
            <w:r w:rsidR="002B4595" w:rsidRPr="002B4595">
              <w:rPr>
                <w:rFonts w:cs="Arial"/>
                <w:noProof/>
                <w:webHidden/>
                <w:sz w:val="22"/>
                <w:szCs w:val="22"/>
              </w:rPr>
            </w:r>
            <w:r w:rsidR="002B4595" w:rsidRPr="002B4595">
              <w:rPr>
                <w:rFonts w:cs="Arial"/>
                <w:noProof/>
                <w:webHidden/>
                <w:sz w:val="22"/>
                <w:szCs w:val="22"/>
              </w:rPr>
              <w:fldChar w:fldCharType="separate"/>
            </w:r>
            <w:r w:rsidR="002B4595" w:rsidRPr="002B4595">
              <w:rPr>
                <w:rFonts w:cs="Arial"/>
                <w:noProof/>
                <w:webHidden/>
                <w:sz w:val="22"/>
                <w:szCs w:val="22"/>
              </w:rPr>
              <w:t>1</w:t>
            </w:r>
            <w:r w:rsidR="002B4595" w:rsidRPr="002B4595">
              <w:rPr>
                <w:rFonts w:cs="Arial"/>
                <w:noProof/>
                <w:webHidden/>
                <w:sz w:val="22"/>
                <w:szCs w:val="22"/>
              </w:rPr>
              <w:fldChar w:fldCharType="end"/>
            </w:r>
          </w:hyperlink>
        </w:p>
        <w:p w14:paraId="4A4BEC55" w14:textId="3ECA04D6"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25" w:history="1">
            <w:r w:rsidR="002B4595" w:rsidRPr="002B4595">
              <w:rPr>
                <w:rStyle w:val="Hyperlink"/>
                <w:szCs w:val="22"/>
              </w:rPr>
              <w:t>Release Updates</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_Toc175134625 \h </w:instrText>
            </w:r>
            <w:r w:rsidR="002B4595" w:rsidRPr="002B4595">
              <w:rPr>
                <w:webHidden/>
                <w:szCs w:val="22"/>
              </w:rPr>
            </w:r>
            <w:r w:rsidR="002B4595" w:rsidRPr="002B4595">
              <w:rPr>
                <w:webHidden/>
                <w:szCs w:val="22"/>
              </w:rPr>
              <w:fldChar w:fldCharType="separate"/>
            </w:r>
            <w:r w:rsidR="002B4595" w:rsidRPr="002B4595">
              <w:rPr>
                <w:webHidden/>
                <w:szCs w:val="22"/>
              </w:rPr>
              <w:t>1</w:t>
            </w:r>
            <w:r w:rsidR="002B4595" w:rsidRPr="002B4595">
              <w:rPr>
                <w:webHidden/>
                <w:szCs w:val="22"/>
              </w:rPr>
              <w:fldChar w:fldCharType="end"/>
            </w:r>
          </w:hyperlink>
        </w:p>
        <w:p w14:paraId="5DB667FF" w14:textId="4C70E7D1"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26" w:history="1">
            <w:r w:rsidR="002B4595" w:rsidRPr="002B4595">
              <w:rPr>
                <w:rStyle w:val="Hyperlink"/>
                <w:szCs w:val="22"/>
              </w:rPr>
              <w:t>Details NOT included in this job aid</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_Toc175134626 \h </w:instrText>
            </w:r>
            <w:r w:rsidR="002B4595" w:rsidRPr="002B4595">
              <w:rPr>
                <w:webHidden/>
                <w:szCs w:val="22"/>
              </w:rPr>
            </w:r>
            <w:r w:rsidR="002B4595" w:rsidRPr="002B4595">
              <w:rPr>
                <w:webHidden/>
                <w:szCs w:val="22"/>
              </w:rPr>
              <w:fldChar w:fldCharType="separate"/>
            </w:r>
            <w:r w:rsidR="002B4595" w:rsidRPr="002B4595">
              <w:rPr>
                <w:webHidden/>
                <w:szCs w:val="22"/>
              </w:rPr>
              <w:t>1</w:t>
            </w:r>
            <w:r w:rsidR="002B4595" w:rsidRPr="002B4595">
              <w:rPr>
                <w:webHidden/>
                <w:szCs w:val="22"/>
              </w:rPr>
              <w:fldChar w:fldCharType="end"/>
            </w:r>
          </w:hyperlink>
        </w:p>
        <w:p w14:paraId="39C089CA" w14:textId="46FB897C" w:rsidR="002B4595" w:rsidRPr="002B4595" w:rsidRDefault="002F2FE8" w:rsidP="002B4595">
          <w:pPr>
            <w:pStyle w:val="TOC1"/>
            <w:spacing w:line="240" w:lineRule="auto"/>
            <w:rPr>
              <w:rFonts w:eastAsiaTheme="minorEastAsia" w:cs="Arial"/>
              <w:b w:val="0"/>
              <w:bCs w:val="0"/>
              <w:noProof/>
              <w:kern w:val="2"/>
              <w:sz w:val="22"/>
              <w:szCs w:val="22"/>
              <w14:ligatures w14:val="standardContextual"/>
            </w:rPr>
          </w:pPr>
          <w:hyperlink w:anchor="_Toc175134627" w:history="1">
            <w:r w:rsidR="002B4595" w:rsidRPr="002B4595">
              <w:rPr>
                <w:rStyle w:val="Hyperlink"/>
                <w:rFonts w:cs="Arial"/>
                <w:noProof/>
                <w:sz w:val="22"/>
                <w:szCs w:val="22"/>
              </w:rPr>
              <w:t>Data Dictionary Views</w:t>
            </w:r>
            <w:r w:rsidR="002B4595" w:rsidRPr="002B4595">
              <w:rPr>
                <w:rFonts w:cs="Arial"/>
                <w:noProof/>
                <w:webHidden/>
                <w:sz w:val="22"/>
                <w:szCs w:val="22"/>
              </w:rPr>
              <w:tab/>
            </w:r>
            <w:r w:rsidR="002B4595" w:rsidRPr="002B4595">
              <w:rPr>
                <w:rFonts w:cs="Arial"/>
                <w:noProof/>
                <w:webHidden/>
                <w:sz w:val="22"/>
                <w:szCs w:val="22"/>
              </w:rPr>
              <w:fldChar w:fldCharType="begin"/>
            </w:r>
            <w:r w:rsidR="002B4595" w:rsidRPr="002B4595">
              <w:rPr>
                <w:rFonts w:cs="Arial"/>
                <w:noProof/>
                <w:webHidden/>
                <w:sz w:val="22"/>
                <w:szCs w:val="22"/>
              </w:rPr>
              <w:instrText xml:space="preserve"> PAGEREF _Toc175134627 \h </w:instrText>
            </w:r>
            <w:r w:rsidR="002B4595" w:rsidRPr="002B4595">
              <w:rPr>
                <w:rFonts w:cs="Arial"/>
                <w:noProof/>
                <w:webHidden/>
                <w:sz w:val="22"/>
                <w:szCs w:val="22"/>
              </w:rPr>
            </w:r>
            <w:r w:rsidR="002B4595" w:rsidRPr="002B4595">
              <w:rPr>
                <w:rFonts w:cs="Arial"/>
                <w:noProof/>
                <w:webHidden/>
                <w:sz w:val="22"/>
                <w:szCs w:val="22"/>
              </w:rPr>
              <w:fldChar w:fldCharType="separate"/>
            </w:r>
            <w:r w:rsidR="002B4595" w:rsidRPr="002B4595">
              <w:rPr>
                <w:rFonts w:cs="Arial"/>
                <w:noProof/>
                <w:webHidden/>
                <w:sz w:val="22"/>
                <w:szCs w:val="22"/>
              </w:rPr>
              <w:t>3</w:t>
            </w:r>
            <w:r w:rsidR="002B4595" w:rsidRPr="002B4595">
              <w:rPr>
                <w:rFonts w:cs="Arial"/>
                <w:noProof/>
                <w:webHidden/>
                <w:sz w:val="22"/>
                <w:szCs w:val="22"/>
              </w:rPr>
              <w:fldChar w:fldCharType="end"/>
            </w:r>
          </w:hyperlink>
        </w:p>
        <w:p w14:paraId="2A72D04B" w14:textId="2A4ECFA7"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28" w:history="1">
            <w:r w:rsidR="002B4595" w:rsidRPr="002B4595">
              <w:rPr>
                <w:rStyle w:val="Hyperlink"/>
                <w:szCs w:val="22"/>
              </w:rPr>
              <w:t>MyDataAvailableTables</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_Toc175134628 \h </w:instrText>
            </w:r>
            <w:r w:rsidR="002B4595" w:rsidRPr="002B4595">
              <w:rPr>
                <w:webHidden/>
                <w:szCs w:val="22"/>
              </w:rPr>
            </w:r>
            <w:r w:rsidR="002B4595" w:rsidRPr="002B4595">
              <w:rPr>
                <w:webHidden/>
                <w:szCs w:val="22"/>
              </w:rPr>
              <w:fldChar w:fldCharType="separate"/>
            </w:r>
            <w:r w:rsidR="002B4595" w:rsidRPr="002B4595">
              <w:rPr>
                <w:webHidden/>
                <w:szCs w:val="22"/>
              </w:rPr>
              <w:t>3</w:t>
            </w:r>
            <w:r w:rsidR="002B4595" w:rsidRPr="002B4595">
              <w:rPr>
                <w:webHidden/>
                <w:szCs w:val="22"/>
              </w:rPr>
              <w:fldChar w:fldCharType="end"/>
            </w:r>
          </w:hyperlink>
        </w:p>
        <w:p w14:paraId="11AD92C8" w14:textId="210F63A1"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29" w:history="1">
            <w:r w:rsidR="002B4595" w:rsidRPr="002B4595">
              <w:rPr>
                <w:rStyle w:val="Hyperlink"/>
                <w:szCs w:val="22"/>
              </w:rPr>
              <w:t>MyDataDataDictionary</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_Toc175134629 \h </w:instrText>
            </w:r>
            <w:r w:rsidR="002B4595" w:rsidRPr="002B4595">
              <w:rPr>
                <w:webHidden/>
                <w:szCs w:val="22"/>
              </w:rPr>
            </w:r>
            <w:r w:rsidR="002B4595" w:rsidRPr="002B4595">
              <w:rPr>
                <w:webHidden/>
                <w:szCs w:val="22"/>
              </w:rPr>
              <w:fldChar w:fldCharType="separate"/>
            </w:r>
            <w:r w:rsidR="002B4595" w:rsidRPr="002B4595">
              <w:rPr>
                <w:webHidden/>
                <w:szCs w:val="22"/>
              </w:rPr>
              <w:t>3</w:t>
            </w:r>
            <w:r w:rsidR="002B4595" w:rsidRPr="002B4595">
              <w:rPr>
                <w:webHidden/>
                <w:szCs w:val="22"/>
              </w:rPr>
              <w:fldChar w:fldCharType="end"/>
            </w:r>
          </w:hyperlink>
        </w:p>
        <w:p w14:paraId="4AE4CBB6" w14:textId="25E9DB17" w:rsidR="002B4595" w:rsidRPr="002B4595" w:rsidRDefault="002F2FE8" w:rsidP="002B4595">
          <w:pPr>
            <w:pStyle w:val="TOC1"/>
            <w:spacing w:line="240" w:lineRule="auto"/>
            <w:rPr>
              <w:rFonts w:eastAsiaTheme="minorEastAsia" w:cs="Arial"/>
              <w:b w:val="0"/>
              <w:bCs w:val="0"/>
              <w:noProof/>
              <w:kern w:val="2"/>
              <w:sz w:val="22"/>
              <w:szCs w:val="22"/>
              <w14:ligatures w14:val="standardContextual"/>
            </w:rPr>
          </w:pPr>
          <w:hyperlink w:anchor="_Toc175134630" w:history="1">
            <w:r w:rsidR="002B4595" w:rsidRPr="002B4595">
              <w:rPr>
                <w:rStyle w:val="Hyperlink"/>
                <w:rFonts w:cs="Arial"/>
                <w:noProof/>
                <w:sz w:val="22"/>
                <w:szCs w:val="22"/>
              </w:rPr>
              <w:t>Sample SQL Queries</w:t>
            </w:r>
            <w:r w:rsidR="002B4595" w:rsidRPr="002B4595">
              <w:rPr>
                <w:rFonts w:cs="Arial"/>
                <w:noProof/>
                <w:webHidden/>
                <w:sz w:val="22"/>
                <w:szCs w:val="22"/>
              </w:rPr>
              <w:tab/>
            </w:r>
            <w:r w:rsidR="002B4595" w:rsidRPr="002B4595">
              <w:rPr>
                <w:rFonts w:cs="Arial"/>
                <w:noProof/>
                <w:webHidden/>
                <w:sz w:val="22"/>
                <w:szCs w:val="22"/>
              </w:rPr>
              <w:fldChar w:fldCharType="begin"/>
            </w:r>
            <w:r w:rsidR="002B4595" w:rsidRPr="002B4595">
              <w:rPr>
                <w:rFonts w:cs="Arial"/>
                <w:noProof/>
                <w:webHidden/>
                <w:sz w:val="22"/>
                <w:szCs w:val="22"/>
              </w:rPr>
              <w:instrText xml:space="preserve"> PAGEREF _Toc175134630 \h </w:instrText>
            </w:r>
            <w:r w:rsidR="002B4595" w:rsidRPr="002B4595">
              <w:rPr>
                <w:rFonts w:cs="Arial"/>
                <w:noProof/>
                <w:webHidden/>
                <w:sz w:val="22"/>
                <w:szCs w:val="22"/>
              </w:rPr>
            </w:r>
            <w:r w:rsidR="002B4595" w:rsidRPr="002B4595">
              <w:rPr>
                <w:rFonts w:cs="Arial"/>
                <w:noProof/>
                <w:webHidden/>
                <w:sz w:val="22"/>
                <w:szCs w:val="22"/>
              </w:rPr>
              <w:fldChar w:fldCharType="separate"/>
            </w:r>
            <w:r w:rsidR="002B4595" w:rsidRPr="002B4595">
              <w:rPr>
                <w:rFonts w:cs="Arial"/>
                <w:noProof/>
                <w:webHidden/>
                <w:sz w:val="22"/>
                <w:szCs w:val="22"/>
              </w:rPr>
              <w:t>4</w:t>
            </w:r>
            <w:r w:rsidR="002B4595" w:rsidRPr="002B4595">
              <w:rPr>
                <w:rFonts w:cs="Arial"/>
                <w:noProof/>
                <w:webHidden/>
                <w:sz w:val="22"/>
                <w:szCs w:val="22"/>
              </w:rPr>
              <w:fldChar w:fldCharType="end"/>
            </w:r>
          </w:hyperlink>
        </w:p>
        <w:p w14:paraId="4667E2C7" w14:textId="00F4687C"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1" w:history="1">
            <w:r w:rsidR="002B4595" w:rsidRPr="002B4595">
              <w:rPr>
                <w:rStyle w:val="Hyperlink"/>
                <w:szCs w:val="22"/>
              </w:rPr>
              <w:t>Technical Release Notes: Identifying New/Updated Views</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_Toc175134631 \h </w:instrText>
            </w:r>
            <w:r w:rsidR="002B4595" w:rsidRPr="002B4595">
              <w:rPr>
                <w:webHidden/>
                <w:szCs w:val="22"/>
              </w:rPr>
            </w:r>
            <w:r w:rsidR="002B4595" w:rsidRPr="002B4595">
              <w:rPr>
                <w:webHidden/>
                <w:szCs w:val="22"/>
              </w:rPr>
              <w:fldChar w:fldCharType="separate"/>
            </w:r>
            <w:r w:rsidR="002B4595" w:rsidRPr="002B4595">
              <w:rPr>
                <w:webHidden/>
                <w:szCs w:val="22"/>
              </w:rPr>
              <w:t>4</w:t>
            </w:r>
            <w:r w:rsidR="002B4595" w:rsidRPr="002B4595">
              <w:rPr>
                <w:webHidden/>
                <w:szCs w:val="22"/>
              </w:rPr>
              <w:fldChar w:fldCharType="end"/>
            </w:r>
          </w:hyperlink>
        </w:p>
        <w:p w14:paraId="1A73C815" w14:textId="1A53EF4C"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2" w:history="1">
            <w:r w:rsidR="002B4595" w:rsidRPr="002B4595">
              <w:rPr>
                <w:rStyle w:val="Hyperlink"/>
                <w:szCs w:val="22"/>
              </w:rPr>
              <w:t>Accessing Data in MyData Data Dictionary Views</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_Toc175134632 \h </w:instrText>
            </w:r>
            <w:r w:rsidR="002B4595" w:rsidRPr="002B4595">
              <w:rPr>
                <w:webHidden/>
                <w:szCs w:val="22"/>
              </w:rPr>
            </w:r>
            <w:r w:rsidR="002B4595" w:rsidRPr="002B4595">
              <w:rPr>
                <w:webHidden/>
                <w:szCs w:val="22"/>
              </w:rPr>
              <w:fldChar w:fldCharType="separate"/>
            </w:r>
            <w:r w:rsidR="002B4595" w:rsidRPr="002B4595">
              <w:rPr>
                <w:webHidden/>
                <w:szCs w:val="22"/>
              </w:rPr>
              <w:t>4</w:t>
            </w:r>
            <w:r w:rsidR="002B4595" w:rsidRPr="002B4595">
              <w:rPr>
                <w:webHidden/>
                <w:szCs w:val="22"/>
              </w:rPr>
              <w:fldChar w:fldCharType="end"/>
            </w:r>
          </w:hyperlink>
        </w:p>
        <w:p w14:paraId="66CF94A9" w14:textId="371CF58E"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3" w:history="1">
            <w:r w:rsidR="002B4595" w:rsidRPr="002B4595">
              <w:rPr>
                <w:rStyle w:val="Hyperlink"/>
                <w:szCs w:val="22"/>
              </w:rPr>
              <w:t>Current Active Patients by Business Unit</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_Toc175134633 \h </w:instrText>
            </w:r>
            <w:r w:rsidR="002B4595" w:rsidRPr="002B4595">
              <w:rPr>
                <w:webHidden/>
                <w:szCs w:val="22"/>
              </w:rPr>
            </w:r>
            <w:r w:rsidR="002B4595" w:rsidRPr="002B4595">
              <w:rPr>
                <w:webHidden/>
                <w:szCs w:val="22"/>
              </w:rPr>
              <w:fldChar w:fldCharType="separate"/>
            </w:r>
            <w:r w:rsidR="002B4595" w:rsidRPr="002B4595">
              <w:rPr>
                <w:webHidden/>
                <w:szCs w:val="22"/>
              </w:rPr>
              <w:t>5</w:t>
            </w:r>
            <w:r w:rsidR="002B4595" w:rsidRPr="002B4595">
              <w:rPr>
                <w:webHidden/>
                <w:szCs w:val="22"/>
              </w:rPr>
              <w:fldChar w:fldCharType="end"/>
            </w:r>
          </w:hyperlink>
        </w:p>
        <w:p w14:paraId="4486F8BA" w14:textId="2901377C"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4" w:history="1">
            <w:r w:rsidR="002B4595" w:rsidRPr="002B4595">
              <w:rPr>
                <w:rStyle w:val="Hyperlink"/>
                <w:szCs w:val="22"/>
              </w:rPr>
              <w:t>Clinical Visits Open &gt; 7 Days by Clinician</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_Toc175134634 \h </w:instrText>
            </w:r>
            <w:r w:rsidR="002B4595" w:rsidRPr="002B4595">
              <w:rPr>
                <w:webHidden/>
                <w:szCs w:val="22"/>
              </w:rPr>
            </w:r>
            <w:r w:rsidR="002B4595" w:rsidRPr="002B4595">
              <w:rPr>
                <w:webHidden/>
                <w:szCs w:val="22"/>
              </w:rPr>
              <w:fldChar w:fldCharType="separate"/>
            </w:r>
            <w:r w:rsidR="002B4595" w:rsidRPr="002B4595">
              <w:rPr>
                <w:webHidden/>
                <w:szCs w:val="22"/>
              </w:rPr>
              <w:t>6</w:t>
            </w:r>
            <w:r w:rsidR="002B4595" w:rsidRPr="002B4595">
              <w:rPr>
                <w:webHidden/>
                <w:szCs w:val="22"/>
              </w:rPr>
              <w:fldChar w:fldCharType="end"/>
            </w:r>
          </w:hyperlink>
        </w:p>
        <w:p w14:paraId="0900CF8A" w14:textId="6EB88CF8"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5" w:history="1">
            <w:r w:rsidR="002B4595" w:rsidRPr="002B4595">
              <w:rPr>
                <w:rStyle w:val="Hyperlink"/>
                <w:szCs w:val="22"/>
              </w:rPr>
              <w:t>Days from Visit Start for Open SOC OASIS visits</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_Toc175134635 \h </w:instrText>
            </w:r>
            <w:r w:rsidR="002B4595" w:rsidRPr="002B4595">
              <w:rPr>
                <w:webHidden/>
                <w:szCs w:val="22"/>
              </w:rPr>
            </w:r>
            <w:r w:rsidR="002B4595" w:rsidRPr="002B4595">
              <w:rPr>
                <w:webHidden/>
                <w:szCs w:val="22"/>
              </w:rPr>
              <w:fldChar w:fldCharType="separate"/>
            </w:r>
            <w:r w:rsidR="002B4595" w:rsidRPr="002B4595">
              <w:rPr>
                <w:webHidden/>
                <w:szCs w:val="22"/>
              </w:rPr>
              <w:t>8</w:t>
            </w:r>
            <w:r w:rsidR="002B4595" w:rsidRPr="002B4595">
              <w:rPr>
                <w:webHidden/>
                <w:szCs w:val="22"/>
              </w:rPr>
              <w:fldChar w:fldCharType="end"/>
            </w:r>
          </w:hyperlink>
        </w:p>
        <w:p w14:paraId="7F269E0C" w14:textId="11186ADF"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6" w:history="1">
            <w:r w:rsidR="002B4595" w:rsidRPr="002B4595">
              <w:rPr>
                <w:rStyle w:val="Hyperlink"/>
                <w:szCs w:val="22"/>
              </w:rPr>
              <w:t>Discharged Patients – by Business Unit and Line of Business</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_Toc175134636 \h </w:instrText>
            </w:r>
            <w:r w:rsidR="002B4595" w:rsidRPr="002B4595">
              <w:rPr>
                <w:webHidden/>
                <w:szCs w:val="22"/>
              </w:rPr>
            </w:r>
            <w:r w:rsidR="002B4595" w:rsidRPr="002B4595">
              <w:rPr>
                <w:webHidden/>
                <w:szCs w:val="22"/>
              </w:rPr>
              <w:fldChar w:fldCharType="separate"/>
            </w:r>
            <w:r w:rsidR="002B4595" w:rsidRPr="002B4595">
              <w:rPr>
                <w:webHidden/>
                <w:szCs w:val="22"/>
              </w:rPr>
              <w:t>9</w:t>
            </w:r>
            <w:r w:rsidR="002B4595" w:rsidRPr="002B4595">
              <w:rPr>
                <w:webHidden/>
                <w:szCs w:val="22"/>
              </w:rPr>
              <w:fldChar w:fldCharType="end"/>
            </w:r>
          </w:hyperlink>
        </w:p>
        <w:p w14:paraId="078A260D" w14:textId="5EF65C9E"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7" w:history="1">
            <w:r w:rsidR="002B4595" w:rsidRPr="002B4595">
              <w:rPr>
                <w:rStyle w:val="Hyperlink"/>
                <w:szCs w:val="22"/>
              </w:rPr>
              <w:t>Patients with COVID-19 Diagnosis by Case Manager</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_Toc175134637 \h </w:instrText>
            </w:r>
            <w:r w:rsidR="002B4595" w:rsidRPr="002B4595">
              <w:rPr>
                <w:webHidden/>
                <w:szCs w:val="22"/>
              </w:rPr>
            </w:r>
            <w:r w:rsidR="002B4595" w:rsidRPr="002B4595">
              <w:rPr>
                <w:webHidden/>
                <w:szCs w:val="22"/>
              </w:rPr>
              <w:fldChar w:fldCharType="separate"/>
            </w:r>
            <w:r w:rsidR="002B4595" w:rsidRPr="002B4595">
              <w:rPr>
                <w:webHidden/>
                <w:szCs w:val="22"/>
              </w:rPr>
              <w:t>10</w:t>
            </w:r>
            <w:r w:rsidR="002B4595" w:rsidRPr="002B4595">
              <w:rPr>
                <w:webHidden/>
                <w:szCs w:val="22"/>
              </w:rPr>
              <w:fldChar w:fldCharType="end"/>
            </w:r>
          </w:hyperlink>
        </w:p>
        <w:p w14:paraId="59E28595" w14:textId="746642B4"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8" w:history="1">
            <w:r w:rsidR="002B4595" w:rsidRPr="002B4595">
              <w:rPr>
                <w:rStyle w:val="Hyperlink"/>
                <w:szCs w:val="22"/>
              </w:rPr>
              <w:t>Level of Care, Location of Care &amp; Type of Location</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_Toc175134638 \h </w:instrText>
            </w:r>
            <w:r w:rsidR="002B4595" w:rsidRPr="002B4595">
              <w:rPr>
                <w:webHidden/>
                <w:szCs w:val="22"/>
              </w:rPr>
            </w:r>
            <w:r w:rsidR="002B4595" w:rsidRPr="002B4595">
              <w:rPr>
                <w:webHidden/>
                <w:szCs w:val="22"/>
              </w:rPr>
              <w:fldChar w:fldCharType="separate"/>
            </w:r>
            <w:r w:rsidR="002B4595" w:rsidRPr="002B4595">
              <w:rPr>
                <w:webHidden/>
                <w:szCs w:val="22"/>
              </w:rPr>
              <w:t>10</w:t>
            </w:r>
            <w:r w:rsidR="002B4595" w:rsidRPr="002B4595">
              <w:rPr>
                <w:webHidden/>
                <w:szCs w:val="22"/>
              </w:rPr>
              <w:fldChar w:fldCharType="end"/>
            </w:r>
          </w:hyperlink>
        </w:p>
        <w:p w14:paraId="622B7C32" w14:textId="6FC123A4"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39" w:history="1">
            <w:r w:rsidR="002B4595" w:rsidRPr="002B4595">
              <w:rPr>
                <w:rStyle w:val="Hyperlink"/>
                <w:szCs w:val="22"/>
              </w:rPr>
              <w:t>Patients Admitted with an Infection by Referral Source</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_Toc175134639 \h </w:instrText>
            </w:r>
            <w:r w:rsidR="002B4595" w:rsidRPr="002B4595">
              <w:rPr>
                <w:webHidden/>
                <w:szCs w:val="22"/>
              </w:rPr>
            </w:r>
            <w:r w:rsidR="002B4595" w:rsidRPr="002B4595">
              <w:rPr>
                <w:webHidden/>
                <w:szCs w:val="22"/>
              </w:rPr>
              <w:fldChar w:fldCharType="separate"/>
            </w:r>
            <w:r w:rsidR="002B4595" w:rsidRPr="002B4595">
              <w:rPr>
                <w:webHidden/>
                <w:szCs w:val="22"/>
              </w:rPr>
              <w:t>11</w:t>
            </w:r>
            <w:r w:rsidR="002B4595" w:rsidRPr="002B4595">
              <w:rPr>
                <w:webHidden/>
                <w:szCs w:val="22"/>
              </w:rPr>
              <w:fldChar w:fldCharType="end"/>
            </w:r>
          </w:hyperlink>
        </w:p>
        <w:p w14:paraId="3948668D" w14:textId="3320AD8E"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40" w:history="1">
            <w:r w:rsidR="002B4595" w:rsidRPr="002B4595">
              <w:rPr>
                <w:rStyle w:val="Hyperlink"/>
                <w:szCs w:val="22"/>
              </w:rPr>
              <w:t>Plan of Care Sent to Physician, but Not Returned</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_Toc175134640 \h </w:instrText>
            </w:r>
            <w:r w:rsidR="002B4595" w:rsidRPr="002B4595">
              <w:rPr>
                <w:webHidden/>
                <w:szCs w:val="22"/>
              </w:rPr>
            </w:r>
            <w:r w:rsidR="002B4595" w:rsidRPr="002B4595">
              <w:rPr>
                <w:webHidden/>
                <w:szCs w:val="22"/>
              </w:rPr>
              <w:fldChar w:fldCharType="separate"/>
            </w:r>
            <w:r w:rsidR="002B4595" w:rsidRPr="002B4595">
              <w:rPr>
                <w:webHidden/>
                <w:szCs w:val="22"/>
              </w:rPr>
              <w:t>12</w:t>
            </w:r>
            <w:r w:rsidR="002B4595" w:rsidRPr="002B4595">
              <w:rPr>
                <w:webHidden/>
                <w:szCs w:val="22"/>
              </w:rPr>
              <w:fldChar w:fldCharType="end"/>
            </w:r>
          </w:hyperlink>
        </w:p>
        <w:p w14:paraId="299307A4" w14:textId="3B34F952" w:rsidR="002B4595" w:rsidRPr="002B4595" w:rsidRDefault="002F2FE8" w:rsidP="002B4595">
          <w:pPr>
            <w:pStyle w:val="TOC2"/>
            <w:spacing w:line="240" w:lineRule="auto"/>
            <w:rPr>
              <w:rFonts w:eastAsiaTheme="minorEastAsia"/>
              <w:i w:val="0"/>
              <w:iCs w:val="0"/>
              <w:kern w:val="2"/>
              <w:szCs w:val="22"/>
              <w14:ligatures w14:val="standardContextual"/>
            </w:rPr>
          </w:pPr>
          <w:hyperlink w:anchor="_Toc175134641" w:history="1">
            <w:r w:rsidR="002B4595" w:rsidRPr="002B4595">
              <w:rPr>
                <w:rStyle w:val="Hyperlink"/>
                <w:szCs w:val="22"/>
              </w:rPr>
              <w:t>Rejected Referrals by Referral Type</w:t>
            </w:r>
            <w:r w:rsidR="002B4595" w:rsidRPr="002B4595">
              <w:rPr>
                <w:webHidden/>
                <w:szCs w:val="22"/>
              </w:rPr>
              <w:tab/>
            </w:r>
            <w:r w:rsidR="002B4595" w:rsidRPr="002B4595">
              <w:rPr>
                <w:webHidden/>
                <w:szCs w:val="22"/>
              </w:rPr>
              <w:fldChar w:fldCharType="begin"/>
            </w:r>
            <w:r w:rsidR="002B4595" w:rsidRPr="002B4595">
              <w:rPr>
                <w:webHidden/>
                <w:szCs w:val="22"/>
              </w:rPr>
              <w:instrText xml:space="preserve"> PAGEREF _Toc175134641 \h </w:instrText>
            </w:r>
            <w:r w:rsidR="002B4595" w:rsidRPr="002B4595">
              <w:rPr>
                <w:webHidden/>
                <w:szCs w:val="22"/>
              </w:rPr>
            </w:r>
            <w:r w:rsidR="002B4595" w:rsidRPr="002B4595">
              <w:rPr>
                <w:webHidden/>
                <w:szCs w:val="22"/>
              </w:rPr>
              <w:fldChar w:fldCharType="separate"/>
            </w:r>
            <w:r w:rsidR="002B4595" w:rsidRPr="002B4595">
              <w:rPr>
                <w:webHidden/>
                <w:szCs w:val="22"/>
              </w:rPr>
              <w:t>14</w:t>
            </w:r>
            <w:r w:rsidR="002B4595" w:rsidRPr="002B4595">
              <w:rPr>
                <w:webHidden/>
                <w:szCs w:val="22"/>
              </w:rPr>
              <w:fldChar w:fldCharType="end"/>
            </w:r>
          </w:hyperlink>
        </w:p>
        <w:p w14:paraId="0898DEF2" w14:textId="1A521EAE" w:rsidR="002B4595" w:rsidRPr="002B4595" w:rsidRDefault="002F2FE8" w:rsidP="002B4595">
          <w:pPr>
            <w:pStyle w:val="TOC1"/>
            <w:spacing w:line="240" w:lineRule="auto"/>
            <w:rPr>
              <w:rFonts w:eastAsiaTheme="minorEastAsia" w:cs="Arial"/>
              <w:b w:val="0"/>
              <w:bCs w:val="0"/>
              <w:noProof/>
              <w:kern w:val="2"/>
              <w:sz w:val="22"/>
              <w:szCs w:val="22"/>
              <w14:ligatures w14:val="standardContextual"/>
            </w:rPr>
          </w:pPr>
          <w:hyperlink w:anchor="_Toc175134642" w:history="1">
            <w:r w:rsidR="002B4595" w:rsidRPr="002B4595">
              <w:rPr>
                <w:rStyle w:val="Hyperlink"/>
                <w:rFonts w:cs="Arial"/>
                <w:noProof/>
                <w:sz w:val="22"/>
                <w:szCs w:val="22"/>
              </w:rPr>
              <w:t>Job Aid Feedback</w:t>
            </w:r>
            <w:r w:rsidR="002B4595" w:rsidRPr="002B4595">
              <w:rPr>
                <w:rFonts w:cs="Arial"/>
                <w:noProof/>
                <w:webHidden/>
                <w:sz w:val="22"/>
                <w:szCs w:val="22"/>
              </w:rPr>
              <w:tab/>
            </w:r>
            <w:r w:rsidR="002B4595" w:rsidRPr="002B4595">
              <w:rPr>
                <w:rFonts w:cs="Arial"/>
                <w:noProof/>
                <w:webHidden/>
                <w:sz w:val="22"/>
                <w:szCs w:val="22"/>
              </w:rPr>
              <w:fldChar w:fldCharType="begin"/>
            </w:r>
            <w:r w:rsidR="002B4595" w:rsidRPr="002B4595">
              <w:rPr>
                <w:rFonts w:cs="Arial"/>
                <w:noProof/>
                <w:webHidden/>
                <w:sz w:val="22"/>
                <w:szCs w:val="22"/>
              </w:rPr>
              <w:instrText xml:space="preserve"> PAGEREF _Toc175134642 \h </w:instrText>
            </w:r>
            <w:r w:rsidR="002B4595" w:rsidRPr="002B4595">
              <w:rPr>
                <w:rFonts w:cs="Arial"/>
                <w:noProof/>
                <w:webHidden/>
                <w:sz w:val="22"/>
                <w:szCs w:val="22"/>
              </w:rPr>
            </w:r>
            <w:r w:rsidR="002B4595" w:rsidRPr="002B4595">
              <w:rPr>
                <w:rFonts w:cs="Arial"/>
                <w:noProof/>
                <w:webHidden/>
                <w:sz w:val="22"/>
                <w:szCs w:val="22"/>
              </w:rPr>
              <w:fldChar w:fldCharType="separate"/>
            </w:r>
            <w:r w:rsidR="002B4595" w:rsidRPr="002B4595">
              <w:rPr>
                <w:rFonts w:cs="Arial"/>
                <w:noProof/>
                <w:webHidden/>
                <w:sz w:val="22"/>
                <w:szCs w:val="22"/>
              </w:rPr>
              <w:t>14</w:t>
            </w:r>
            <w:r w:rsidR="002B4595" w:rsidRPr="002B4595">
              <w:rPr>
                <w:rFonts w:cs="Arial"/>
                <w:noProof/>
                <w:webHidden/>
                <w:sz w:val="22"/>
                <w:szCs w:val="22"/>
              </w:rPr>
              <w:fldChar w:fldCharType="end"/>
            </w:r>
          </w:hyperlink>
        </w:p>
        <w:p w14:paraId="2C766D3F" w14:textId="2324FB44" w:rsidR="00485F56" w:rsidRPr="002B4595" w:rsidRDefault="002B4595" w:rsidP="002B4595">
          <w:pPr>
            <w:spacing w:line="240" w:lineRule="auto"/>
            <w:rPr>
              <w:rFonts w:ascii="Arial" w:hAnsi="Arial" w:cs="Arial"/>
              <w:szCs w:val="22"/>
            </w:rPr>
          </w:pPr>
          <w:r w:rsidRPr="002B4595">
            <w:rPr>
              <w:rFonts w:ascii="Arial" w:hAnsi="Arial" w:cs="Arial"/>
              <w:b/>
              <w:bCs/>
              <w:noProof/>
              <w:szCs w:val="22"/>
            </w:rPr>
            <w:fldChar w:fldCharType="end"/>
          </w:r>
        </w:p>
      </w:sdtContent>
    </w:sdt>
    <w:p w14:paraId="1DDD3FF0" w14:textId="62665217" w:rsidR="00170A7E" w:rsidRDefault="002B4595" w:rsidP="002B4595">
      <w:pPr>
        <w:pStyle w:val="Heading1"/>
      </w:pPr>
      <w:bookmarkStart w:id="0" w:name="_Toc175134623"/>
      <w:r>
        <w:t>Introduction</w:t>
      </w:r>
      <w:bookmarkEnd w:id="0"/>
    </w:p>
    <w:p w14:paraId="1CBE3A42" w14:textId="77777777" w:rsidR="002B4595" w:rsidRDefault="002B4595" w:rsidP="002B4595">
      <w:pPr>
        <w:pStyle w:val="JANormal"/>
        <w:spacing w:before="120" w:after="120"/>
      </w:pPr>
      <w:r>
        <w:t xml:space="preserve">This </w:t>
      </w:r>
      <w:r w:rsidRPr="007D2549">
        <w:t xml:space="preserve">job aid </w:t>
      </w:r>
      <w:r>
        <w:t xml:space="preserve">is designed to help </w:t>
      </w:r>
      <w:proofErr w:type="spellStart"/>
      <w:r>
        <w:t>MyData</w:t>
      </w:r>
      <w:proofErr w:type="spellEnd"/>
      <w:r>
        <w:t xml:space="preserve"> customers better understand what data/views are available through </w:t>
      </w:r>
      <w:proofErr w:type="spellStart"/>
      <w:r>
        <w:t>MyData</w:t>
      </w:r>
      <w:proofErr w:type="spellEnd"/>
      <w:r>
        <w:t>. Details include:</w:t>
      </w:r>
    </w:p>
    <w:p w14:paraId="48CDBF1B" w14:textId="77777777" w:rsidR="002B4595" w:rsidRDefault="002B4595" w:rsidP="002B4595">
      <w:pPr>
        <w:pStyle w:val="JANormal"/>
        <w:numPr>
          <w:ilvl w:val="0"/>
          <w:numId w:val="39"/>
        </w:numPr>
        <w:spacing w:before="120" w:after="120"/>
      </w:pPr>
      <w:r>
        <w:t xml:space="preserve">How to identify any new or updated views included in each </w:t>
      </w:r>
      <w:proofErr w:type="gramStart"/>
      <w:r>
        <w:t>release</w:t>
      </w:r>
      <w:proofErr w:type="gramEnd"/>
    </w:p>
    <w:p w14:paraId="18295371" w14:textId="77777777" w:rsidR="002B4595" w:rsidRDefault="002B4595" w:rsidP="002B4595">
      <w:pPr>
        <w:pStyle w:val="JANormal"/>
        <w:numPr>
          <w:ilvl w:val="0"/>
          <w:numId w:val="39"/>
        </w:numPr>
        <w:spacing w:before="120" w:after="120"/>
      </w:pPr>
      <w:r>
        <w:t xml:space="preserve">Provides an overview of the two </w:t>
      </w:r>
      <w:proofErr w:type="spellStart"/>
      <w:r>
        <w:t>MyData</w:t>
      </w:r>
      <w:proofErr w:type="spellEnd"/>
      <w:r>
        <w:t xml:space="preserve"> data dictionary </w:t>
      </w:r>
      <w:proofErr w:type="gramStart"/>
      <w:r>
        <w:t>views</w:t>
      </w:r>
      <w:proofErr w:type="gramEnd"/>
    </w:p>
    <w:p w14:paraId="5FFB6F60" w14:textId="706B1AD1" w:rsidR="002B4595" w:rsidRDefault="002B4595" w:rsidP="002B4595">
      <w:pPr>
        <w:pStyle w:val="JANormal"/>
        <w:numPr>
          <w:ilvl w:val="0"/>
          <w:numId w:val="39"/>
        </w:numPr>
        <w:spacing w:before="120" w:after="120"/>
      </w:pPr>
      <w:r>
        <w:t>Shows sample SQL queries to demonstrate examples of how the table views relate and can be used.</w:t>
      </w:r>
      <w:bookmarkStart w:id="1" w:name="_Toc163657822"/>
      <w:bookmarkStart w:id="2" w:name="_Toc165455267"/>
    </w:p>
    <w:p w14:paraId="4BEB9A27" w14:textId="5F6C7CC5" w:rsidR="00170A7E" w:rsidRPr="00A979AC" w:rsidRDefault="00170A7E" w:rsidP="002B4595">
      <w:pPr>
        <w:pStyle w:val="Heading1"/>
      </w:pPr>
      <w:bookmarkStart w:id="3" w:name="_Toc175134624"/>
      <w:r>
        <w:lastRenderedPageBreak/>
        <w:t>Overview</w:t>
      </w:r>
      <w:bookmarkEnd w:id="1"/>
      <w:bookmarkEnd w:id="2"/>
      <w:bookmarkEnd w:id="3"/>
    </w:p>
    <w:p w14:paraId="2885B099" w14:textId="77777777" w:rsidR="00170A7E" w:rsidRDefault="00170A7E" w:rsidP="002B4595">
      <w:pPr>
        <w:pStyle w:val="JANormal"/>
      </w:pPr>
      <w:bookmarkStart w:id="4" w:name="_Hlk45530308"/>
      <w:bookmarkStart w:id="5" w:name="_Hlk45551658"/>
      <w:r>
        <w:t xml:space="preserve">The MatrixCare </w:t>
      </w:r>
      <w:proofErr w:type="spellStart"/>
      <w:r>
        <w:t>MyData</w:t>
      </w:r>
      <w:proofErr w:type="spellEnd"/>
      <w:r>
        <w:t xml:space="preserve"> solution provides customers with views with individual data fields that customers can use to create custom reports by pulling the data into their own analytics or reporting software. </w:t>
      </w:r>
      <w:proofErr w:type="spellStart"/>
      <w:r>
        <w:t>MyData</w:t>
      </w:r>
      <w:proofErr w:type="spellEnd"/>
      <w:r>
        <w:t xml:space="preserve"> does not include any MatrixCare created and published calculations, measures, or reports.</w:t>
      </w:r>
    </w:p>
    <w:p w14:paraId="2BD49CAC" w14:textId="77777777" w:rsidR="00170A7E" w:rsidRPr="00A979AC" w:rsidRDefault="00170A7E" w:rsidP="002B4595">
      <w:pPr>
        <w:pStyle w:val="Heading2"/>
      </w:pPr>
      <w:bookmarkStart w:id="6" w:name="_Toc163143688"/>
      <w:bookmarkStart w:id="7" w:name="_Toc163143764"/>
      <w:bookmarkStart w:id="8" w:name="_Toc163657823"/>
      <w:bookmarkStart w:id="9" w:name="_Toc165455268"/>
      <w:bookmarkStart w:id="10" w:name="_Toc175134625"/>
      <w:r>
        <w:t>Release Updates</w:t>
      </w:r>
      <w:bookmarkEnd w:id="6"/>
      <w:bookmarkEnd w:id="7"/>
      <w:bookmarkEnd w:id="8"/>
      <w:bookmarkEnd w:id="9"/>
      <w:bookmarkEnd w:id="10"/>
    </w:p>
    <w:p w14:paraId="168B4A14" w14:textId="77777777" w:rsidR="00170A7E" w:rsidRDefault="00170A7E" w:rsidP="002B4595">
      <w:pPr>
        <w:pStyle w:val="JANormal"/>
      </w:pPr>
      <w:proofErr w:type="spellStart"/>
      <w:r>
        <w:t>MyData</w:t>
      </w:r>
      <w:proofErr w:type="spellEnd"/>
      <w:r>
        <w:t xml:space="preserve"> is constantly evolving and the data available through </w:t>
      </w:r>
      <w:proofErr w:type="spellStart"/>
      <w:r>
        <w:t>MyData</w:t>
      </w:r>
      <w:proofErr w:type="spellEnd"/>
      <w:r>
        <w:t xml:space="preserve"> views will continue to expand as additional data tables or views and individual data fields are added to the data set. Content within the </w:t>
      </w:r>
      <w:proofErr w:type="spellStart"/>
      <w:r>
        <w:t>MyData</w:t>
      </w:r>
      <w:proofErr w:type="spellEnd"/>
      <w:r>
        <w:t xml:space="preserve"> data dictionary-related views will automatically update each release as new data are added to the </w:t>
      </w:r>
      <w:proofErr w:type="spellStart"/>
      <w:r>
        <w:t>MyData</w:t>
      </w:r>
      <w:proofErr w:type="spellEnd"/>
      <w:r>
        <w:t xml:space="preserve"> solution.</w:t>
      </w:r>
    </w:p>
    <w:p w14:paraId="78A5A1B3" w14:textId="77777777" w:rsidR="00170A7E" w:rsidRDefault="00170A7E" w:rsidP="002B4595">
      <w:pPr>
        <w:pStyle w:val="JANormal"/>
      </w:pPr>
      <w:r>
        <w:t xml:space="preserve">Two views have been added to help identify newly added and updated views within the </w:t>
      </w:r>
      <w:proofErr w:type="spellStart"/>
      <w:r>
        <w:t>MyData</w:t>
      </w:r>
      <w:proofErr w:type="spellEnd"/>
      <w:r>
        <w:t xml:space="preserve"> data set:</w:t>
      </w:r>
    </w:p>
    <w:p w14:paraId="05395853" w14:textId="77777777" w:rsidR="00170A7E" w:rsidRDefault="00170A7E" w:rsidP="002B4595">
      <w:pPr>
        <w:pStyle w:val="JABullet1"/>
      </w:pPr>
      <w:proofErr w:type="spellStart"/>
      <w:r>
        <w:t>ViewsUpdated</w:t>
      </w:r>
      <w:proofErr w:type="spellEnd"/>
      <w:r>
        <w:t xml:space="preserve"> – Identifies any changes (new or modified views) in the current release</w:t>
      </w:r>
    </w:p>
    <w:p w14:paraId="03FE2B38" w14:textId="12F684BC" w:rsidR="00170A7E" w:rsidRPr="00794A45" w:rsidRDefault="00170A7E" w:rsidP="002B4595">
      <w:pPr>
        <w:pStyle w:val="JABullet1"/>
      </w:pPr>
      <w:proofErr w:type="spellStart"/>
      <w:r>
        <w:t>ViewsUpdatedHistory</w:t>
      </w:r>
      <w:proofErr w:type="spellEnd"/>
      <w:r>
        <w:t xml:space="preserve"> – Identifies the specific release when a view has been updated.</w:t>
      </w:r>
      <w:r w:rsidR="00EC0258">
        <w:t xml:space="preserve"> </w:t>
      </w:r>
      <w:r>
        <w:br/>
        <w:t xml:space="preserve">Note: </w:t>
      </w:r>
      <w:r w:rsidRPr="00807EFB">
        <w:t>All existing views show the first release as Feb 2024, corresponding to the development of this functionality.</w:t>
      </w:r>
    </w:p>
    <w:p w14:paraId="48CCA643" w14:textId="77777777" w:rsidR="00170A7E" w:rsidRPr="002872DC" w:rsidRDefault="00170A7E" w:rsidP="002B4595">
      <w:pPr>
        <w:pStyle w:val="JANormal"/>
      </w:pPr>
      <w:r>
        <w:t xml:space="preserve">Refer to the </w:t>
      </w:r>
      <w:r w:rsidRPr="002872DC">
        <w:rPr>
          <w:b/>
          <w:bCs/>
        </w:rPr>
        <w:t>Sample SQL Queries</w:t>
      </w:r>
      <w:r>
        <w:t xml:space="preserve"> section in this job aid examples of how to use these views.</w:t>
      </w:r>
      <w:r>
        <w:br/>
      </w:r>
    </w:p>
    <w:p w14:paraId="6E13248A" w14:textId="77777777" w:rsidR="00170A7E" w:rsidRPr="00A979AC" w:rsidRDefault="00170A7E" w:rsidP="002B4595">
      <w:pPr>
        <w:pStyle w:val="Heading2"/>
      </w:pPr>
      <w:bookmarkStart w:id="11" w:name="_Toc163657824"/>
      <w:bookmarkStart w:id="12" w:name="_Toc165455269"/>
      <w:bookmarkStart w:id="13" w:name="_Toc175134626"/>
      <w:r>
        <w:t>Details NOT included in this job aid</w:t>
      </w:r>
      <w:bookmarkEnd w:id="11"/>
      <w:bookmarkEnd w:id="12"/>
      <w:bookmarkEnd w:id="13"/>
    </w:p>
    <w:p w14:paraId="6F6DB7EB" w14:textId="77777777" w:rsidR="00170A7E" w:rsidRDefault="00170A7E" w:rsidP="002B4595">
      <w:pPr>
        <w:pStyle w:val="JANormal"/>
      </w:pPr>
      <w:r>
        <w:t>The following topics are not included within the scope of this document:</w:t>
      </w:r>
    </w:p>
    <w:p w14:paraId="5F35A0E4" w14:textId="6B248D52" w:rsidR="00170A7E" w:rsidRDefault="00170A7E" w:rsidP="002B4595">
      <w:pPr>
        <w:pStyle w:val="JABullet1"/>
      </w:pPr>
      <w:r>
        <w:rPr>
          <w:b/>
          <w:bCs/>
        </w:rPr>
        <w:t xml:space="preserve">Data details for tables and fields available in </w:t>
      </w:r>
      <w:proofErr w:type="spellStart"/>
      <w:r>
        <w:rPr>
          <w:b/>
          <w:bCs/>
        </w:rPr>
        <w:t>MyData</w:t>
      </w:r>
      <w:proofErr w:type="spellEnd"/>
      <w:r w:rsidR="00EC0258">
        <w:rPr>
          <w:b/>
          <w:bCs/>
        </w:rPr>
        <w:t xml:space="preserve"> </w:t>
      </w:r>
      <w:r>
        <w:rPr>
          <w:b/>
          <w:bCs/>
        </w:rPr>
        <w:br/>
      </w:r>
      <w:proofErr w:type="spellStart"/>
      <w:r>
        <w:t>MyData</w:t>
      </w:r>
      <w:proofErr w:type="spellEnd"/>
      <w:r>
        <w:t xml:space="preserve"> data details are available within in two data dictionary-related views (</w:t>
      </w:r>
      <w:proofErr w:type="spellStart"/>
      <w:r>
        <w:t>MyDataAvailableTables</w:t>
      </w:r>
      <w:proofErr w:type="spellEnd"/>
      <w:r>
        <w:t xml:space="preserve"> and </w:t>
      </w:r>
      <w:proofErr w:type="spellStart"/>
      <w:r>
        <w:t>MyDataDataDictionary</w:t>
      </w:r>
      <w:proofErr w:type="spellEnd"/>
      <w:r>
        <w:t xml:space="preserve">) included in </w:t>
      </w:r>
      <w:proofErr w:type="spellStart"/>
      <w:r>
        <w:t>MyData</w:t>
      </w:r>
      <w:proofErr w:type="spellEnd"/>
      <w:r>
        <w:t xml:space="preserve"> views.</w:t>
      </w:r>
    </w:p>
    <w:p w14:paraId="276A21AC" w14:textId="0104730B" w:rsidR="00170A7E" w:rsidRDefault="00170A7E" w:rsidP="002B4595">
      <w:pPr>
        <w:pStyle w:val="JABullet1"/>
      </w:pPr>
      <w:r w:rsidRPr="004A6CFE">
        <w:rPr>
          <w:b/>
          <w:bCs/>
        </w:rPr>
        <w:t xml:space="preserve">Overview of MyAnalytics </w:t>
      </w:r>
      <w:r>
        <w:rPr>
          <w:b/>
          <w:bCs/>
        </w:rPr>
        <w:t>a</w:t>
      </w:r>
      <w:r w:rsidRPr="004A6CFE">
        <w:rPr>
          <w:b/>
          <w:bCs/>
        </w:rPr>
        <w:t>pp</w:t>
      </w:r>
      <w:r w:rsidRPr="004A6CFE">
        <w:rPr>
          <w:b/>
          <w:bCs/>
        </w:rPr>
        <w:br/>
      </w:r>
      <w:bookmarkStart w:id="14" w:name="_Hlk45671569"/>
      <w:r>
        <w:t>A separate job aid is available to provide a high-level overview including access, navigation and features available within the MyAnalytics app</w:t>
      </w:r>
      <w:bookmarkEnd w:id="14"/>
      <w:r>
        <w:t>.</w:t>
      </w:r>
      <w:r w:rsidR="00EC0258">
        <w:t xml:space="preserve"> </w:t>
      </w:r>
      <w:r>
        <w:br/>
        <w:t xml:space="preserve">Refer to the </w:t>
      </w:r>
      <w:r>
        <w:rPr>
          <w:b/>
          <w:bCs/>
        </w:rPr>
        <w:t>MyAnalytics Report Help Job Aid</w:t>
      </w:r>
      <w:r>
        <w:t xml:space="preserve"> available in Community.</w:t>
      </w:r>
    </w:p>
    <w:p w14:paraId="1CD20A83" w14:textId="1BB13C96" w:rsidR="003828C9" w:rsidRPr="002B4595" w:rsidRDefault="00170A7E" w:rsidP="002B4595">
      <w:pPr>
        <w:pStyle w:val="JABullet1"/>
      </w:pPr>
      <w:r w:rsidRPr="004A6CFE">
        <w:rPr>
          <w:b/>
          <w:bCs/>
        </w:rPr>
        <w:t xml:space="preserve">Detailed review </w:t>
      </w:r>
      <w:r>
        <w:rPr>
          <w:b/>
          <w:bCs/>
        </w:rPr>
        <w:t xml:space="preserve">of all </w:t>
      </w:r>
      <w:r w:rsidRPr="004A6CFE">
        <w:rPr>
          <w:b/>
          <w:bCs/>
        </w:rPr>
        <w:t xml:space="preserve">reports </w:t>
      </w:r>
      <w:r>
        <w:rPr>
          <w:b/>
          <w:bCs/>
        </w:rPr>
        <w:t xml:space="preserve">available </w:t>
      </w:r>
      <w:r w:rsidRPr="004A6CFE">
        <w:rPr>
          <w:b/>
          <w:bCs/>
        </w:rPr>
        <w:t xml:space="preserve">within the MyAnalytics </w:t>
      </w:r>
      <w:r>
        <w:rPr>
          <w:b/>
          <w:bCs/>
        </w:rPr>
        <w:t>a</w:t>
      </w:r>
      <w:r w:rsidRPr="004A6CFE">
        <w:rPr>
          <w:b/>
          <w:bCs/>
        </w:rPr>
        <w:t>pp</w:t>
      </w:r>
      <w:r w:rsidR="00EC0258">
        <w:rPr>
          <w:b/>
          <w:bCs/>
        </w:rPr>
        <w:t xml:space="preserve"> </w:t>
      </w:r>
      <w:r w:rsidRPr="004A6CFE">
        <w:rPr>
          <w:b/>
          <w:bCs/>
        </w:rPr>
        <w:br/>
      </w:r>
      <w:bookmarkStart w:id="15" w:name="_Hlk43307461"/>
      <w:r>
        <w:t>Additional report-specific job aids are available to provide information, resources, and guidance on how to utilize the features within each of the MyAnalytics prebuilt and independent data model reports.</w:t>
      </w:r>
      <w:bookmarkEnd w:id="15"/>
      <w:r>
        <w:br/>
      </w:r>
      <w:r>
        <w:rPr>
          <w:i/>
          <w:iCs/>
        </w:rPr>
        <w:t xml:space="preserve">Refer to the </w:t>
      </w:r>
      <w:r>
        <w:rPr>
          <w:b/>
          <w:bCs/>
          <w:i/>
          <w:iCs/>
        </w:rPr>
        <w:t xml:space="preserve">MyAnalytics and MyAnalytics Report Job Aids </w:t>
      </w:r>
      <w:r>
        <w:rPr>
          <w:i/>
          <w:iCs/>
        </w:rPr>
        <w:t>available in Community for each individual report.</w:t>
      </w:r>
      <w:bookmarkEnd w:id="4"/>
      <w:bookmarkEnd w:id="5"/>
    </w:p>
    <w:p w14:paraId="0AED72D7" w14:textId="77777777" w:rsidR="002B4595" w:rsidRPr="002B4595" w:rsidRDefault="002B4595" w:rsidP="002B4595">
      <w:pPr>
        <w:pStyle w:val="JABullet1"/>
        <w:numPr>
          <w:ilvl w:val="0"/>
          <w:numId w:val="0"/>
        </w:numPr>
        <w:ind w:left="720"/>
      </w:pPr>
    </w:p>
    <w:p w14:paraId="40EA02D4" w14:textId="77777777" w:rsidR="00170A7E" w:rsidRPr="00A979AC" w:rsidRDefault="00170A7E" w:rsidP="002B4595">
      <w:pPr>
        <w:pStyle w:val="Heading1"/>
      </w:pPr>
      <w:bookmarkStart w:id="16" w:name="_Toc163657825"/>
      <w:bookmarkStart w:id="17" w:name="_Toc165455270"/>
      <w:bookmarkStart w:id="18" w:name="_Toc175134627"/>
      <w:r>
        <w:t>Data Dictionary Views</w:t>
      </w:r>
      <w:bookmarkEnd w:id="16"/>
      <w:bookmarkEnd w:id="17"/>
      <w:bookmarkEnd w:id="18"/>
      <w:r>
        <w:t xml:space="preserve"> </w:t>
      </w:r>
    </w:p>
    <w:p w14:paraId="6C7B648B" w14:textId="77777777" w:rsidR="00170A7E" w:rsidRDefault="00170A7E" w:rsidP="002B4595">
      <w:pPr>
        <w:pStyle w:val="JANormal"/>
      </w:pPr>
      <w:bookmarkStart w:id="19" w:name="_Toc42788308"/>
      <w:r>
        <w:t xml:space="preserve">There are two </w:t>
      </w:r>
      <w:proofErr w:type="spellStart"/>
      <w:r>
        <w:t>MyData</w:t>
      </w:r>
      <w:proofErr w:type="spellEnd"/>
      <w:r>
        <w:t xml:space="preserve"> views that are specifically related to data descriptions and details: </w:t>
      </w:r>
      <w:proofErr w:type="spellStart"/>
      <w:r>
        <w:t>MyDataAvailable</w:t>
      </w:r>
      <w:proofErr w:type="spellEnd"/>
      <w:r>
        <w:t xml:space="preserve"> Tables and </w:t>
      </w:r>
      <w:proofErr w:type="spellStart"/>
      <w:r>
        <w:t>MyDataDataDictionary</w:t>
      </w:r>
      <w:proofErr w:type="spellEnd"/>
      <w:r>
        <w:t xml:space="preserve">. Data in each of these views can be combined or extracted to create a data dictionary ‘report’ for </w:t>
      </w:r>
      <w:proofErr w:type="spellStart"/>
      <w:r>
        <w:t>MyData</w:t>
      </w:r>
      <w:proofErr w:type="spellEnd"/>
      <w:r>
        <w:t xml:space="preserve"> customers.</w:t>
      </w:r>
    </w:p>
    <w:p w14:paraId="001E5F32" w14:textId="77777777" w:rsidR="002B4595" w:rsidRPr="00807EFB" w:rsidRDefault="002B4595" w:rsidP="002B4595">
      <w:pPr>
        <w:pStyle w:val="JANormal"/>
      </w:pPr>
    </w:p>
    <w:p w14:paraId="54CD070E" w14:textId="7FC9750D" w:rsidR="00170A7E" w:rsidRDefault="00170A7E" w:rsidP="002B4595">
      <w:pPr>
        <w:pStyle w:val="Heading2"/>
      </w:pPr>
      <w:bookmarkStart w:id="20" w:name="_Toc163657826"/>
      <w:bookmarkStart w:id="21" w:name="_Toc165455271"/>
      <w:bookmarkStart w:id="22" w:name="_Toc175134628"/>
      <w:proofErr w:type="spellStart"/>
      <w:r>
        <w:lastRenderedPageBreak/>
        <w:t>MyDataAvailableTables</w:t>
      </w:r>
      <w:bookmarkEnd w:id="20"/>
      <w:bookmarkEnd w:id="21"/>
      <w:bookmarkEnd w:id="22"/>
      <w:proofErr w:type="spellEnd"/>
    </w:p>
    <w:p w14:paraId="589486EA" w14:textId="3E0DCB1A" w:rsidR="00170A7E" w:rsidRDefault="00170A7E" w:rsidP="002B4595">
      <w:pPr>
        <w:pStyle w:val="JANormal"/>
      </w:pPr>
      <w:r>
        <w:t xml:space="preserve">The </w:t>
      </w:r>
      <w:proofErr w:type="spellStart"/>
      <w:r>
        <w:rPr>
          <w:b/>
          <w:bCs/>
        </w:rPr>
        <w:t>MyDataAvailableTables</w:t>
      </w:r>
      <w:proofErr w:type="spellEnd"/>
      <w:r>
        <w:rPr>
          <w:b/>
          <w:bCs/>
        </w:rPr>
        <w:t xml:space="preserve"> </w:t>
      </w:r>
      <w:r>
        <w:t xml:space="preserve">view provides a general description of each table or view available within the </w:t>
      </w:r>
      <w:proofErr w:type="spellStart"/>
      <w:r>
        <w:t>MyData</w:t>
      </w:r>
      <w:proofErr w:type="spellEnd"/>
      <w:r>
        <w:t xml:space="preserve"> solution.</w:t>
      </w:r>
      <w:r w:rsidR="00EC0258">
        <w:t xml:space="preserve"> </w:t>
      </w:r>
    </w:p>
    <w:p w14:paraId="5508AF40" w14:textId="77777777" w:rsidR="00170A7E" w:rsidRDefault="00170A7E" w:rsidP="002B4595">
      <w:pPr>
        <w:pStyle w:val="JANormal"/>
      </w:pPr>
      <w:r>
        <w:t>Details include:</w:t>
      </w:r>
    </w:p>
    <w:p w14:paraId="493807D6" w14:textId="682CA430" w:rsidR="00170A7E" w:rsidRDefault="00170A7E" w:rsidP="002B4595">
      <w:pPr>
        <w:pStyle w:val="JA1stbullet"/>
        <w:spacing w:after="0" w:line="276" w:lineRule="auto"/>
      </w:pPr>
      <w:r>
        <w:t>Name of the view or table</w:t>
      </w:r>
      <w:r w:rsidR="002B4595">
        <w:t>.</w:t>
      </w:r>
    </w:p>
    <w:p w14:paraId="05917191" w14:textId="13A3BB87" w:rsidR="00170A7E" w:rsidRDefault="00170A7E" w:rsidP="002B4595">
      <w:pPr>
        <w:pStyle w:val="JA1stbullet"/>
        <w:spacing w:after="0" w:line="276" w:lineRule="auto"/>
      </w:pPr>
      <w:r>
        <w:t>Description of the type of data available within the specific view</w:t>
      </w:r>
      <w:r w:rsidR="002B4595">
        <w:t>.</w:t>
      </w:r>
    </w:p>
    <w:p w14:paraId="37BE6C77" w14:textId="7C324337" w:rsidR="00170A7E" w:rsidRPr="00794A45" w:rsidRDefault="00170A7E" w:rsidP="002B4595">
      <w:pPr>
        <w:pStyle w:val="JA1stbullet"/>
        <w:spacing w:after="0" w:line="276" w:lineRule="auto"/>
      </w:pPr>
      <w:r>
        <w:t>Comments or additional details related to the view</w:t>
      </w:r>
      <w:r w:rsidR="002B4595">
        <w:t>. (Such as created and modified date)</w:t>
      </w:r>
      <w:r>
        <w:br/>
      </w:r>
    </w:p>
    <w:p w14:paraId="1F53F231" w14:textId="77777777" w:rsidR="00170A7E" w:rsidRDefault="00170A7E" w:rsidP="002B4595">
      <w:pPr>
        <w:pStyle w:val="Heading2"/>
      </w:pPr>
      <w:bookmarkStart w:id="23" w:name="_Toc163657827"/>
      <w:bookmarkStart w:id="24" w:name="_Toc165455272"/>
      <w:bookmarkStart w:id="25" w:name="_Toc175134629"/>
      <w:proofErr w:type="spellStart"/>
      <w:r>
        <w:t>MyDataDataDictionary</w:t>
      </w:r>
      <w:bookmarkEnd w:id="23"/>
      <w:bookmarkEnd w:id="24"/>
      <w:bookmarkEnd w:id="25"/>
      <w:proofErr w:type="spellEnd"/>
    </w:p>
    <w:p w14:paraId="727EF6EC" w14:textId="480CB5C5" w:rsidR="00170A7E" w:rsidRDefault="00170A7E" w:rsidP="002B4595">
      <w:pPr>
        <w:pStyle w:val="JANormal"/>
        <w:spacing w:before="120" w:after="120"/>
      </w:pPr>
      <w:r>
        <w:t xml:space="preserve">The </w:t>
      </w:r>
      <w:proofErr w:type="spellStart"/>
      <w:r>
        <w:rPr>
          <w:b/>
          <w:bCs/>
        </w:rPr>
        <w:t>MyDataDataDictionary</w:t>
      </w:r>
      <w:proofErr w:type="spellEnd"/>
      <w:r>
        <w:rPr>
          <w:b/>
          <w:bCs/>
        </w:rPr>
        <w:t xml:space="preserve"> </w:t>
      </w:r>
      <w:r>
        <w:t xml:space="preserve">view provides the core component of the data dictionary with details for each individual data field available in the </w:t>
      </w:r>
      <w:proofErr w:type="spellStart"/>
      <w:r>
        <w:t>MyData</w:t>
      </w:r>
      <w:proofErr w:type="spellEnd"/>
      <w:r>
        <w:t xml:space="preserve"> solution.</w:t>
      </w:r>
      <w:r w:rsidR="00EC0258">
        <w:t xml:space="preserve"> </w:t>
      </w:r>
    </w:p>
    <w:p w14:paraId="0BD3B3A0" w14:textId="77777777" w:rsidR="00170A7E" w:rsidRDefault="00170A7E" w:rsidP="002B4595">
      <w:pPr>
        <w:pStyle w:val="JANormal"/>
        <w:spacing w:before="120" w:after="120"/>
      </w:pPr>
      <w:r>
        <w:t>Details include:</w:t>
      </w:r>
    </w:p>
    <w:p w14:paraId="539EA637" w14:textId="77777777" w:rsidR="00170A7E" w:rsidRDefault="00170A7E" w:rsidP="002B4595">
      <w:pPr>
        <w:pStyle w:val="JANormal"/>
        <w:widowControl w:val="0"/>
        <w:numPr>
          <w:ilvl w:val="0"/>
          <w:numId w:val="38"/>
        </w:numPr>
        <w:spacing w:before="120" w:after="120"/>
      </w:pPr>
      <w:r>
        <w:t>View or table name</w:t>
      </w:r>
    </w:p>
    <w:p w14:paraId="085B6274" w14:textId="77777777" w:rsidR="00170A7E" w:rsidRDefault="00170A7E" w:rsidP="002B4595">
      <w:pPr>
        <w:pStyle w:val="JANormal"/>
        <w:widowControl w:val="0"/>
        <w:numPr>
          <w:ilvl w:val="0"/>
          <w:numId w:val="38"/>
        </w:numPr>
        <w:spacing w:before="120" w:after="120"/>
      </w:pPr>
      <w:r>
        <w:t>Name of the individual data field</w:t>
      </w:r>
    </w:p>
    <w:p w14:paraId="34DCA0C8" w14:textId="77777777" w:rsidR="00170A7E" w:rsidRDefault="00170A7E" w:rsidP="002B4595">
      <w:pPr>
        <w:pStyle w:val="JANormal"/>
        <w:widowControl w:val="0"/>
        <w:numPr>
          <w:ilvl w:val="0"/>
          <w:numId w:val="38"/>
        </w:numPr>
        <w:spacing w:before="120" w:after="120"/>
      </w:pPr>
      <w:r>
        <w:t>Description of the individual data field</w:t>
      </w:r>
    </w:p>
    <w:p w14:paraId="0F10EBAE" w14:textId="77777777" w:rsidR="00170A7E" w:rsidRDefault="00170A7E" w:rsidP="002B4595">
      <w:pPr>
        <w:pStyle w:val="JANormal"/>
        <w:widowControl w:val="0"/>
        <w:numPr>
          <w:ilvl w:val="0"/>
          <w:numId w:val="38"/>
        </w:numPr>
        <w:spacing w:before="120" w:after="120"/>
      </w:pPr>
      <w:r>
        <w:t>Available options that may display for the data field</w:t>
      </w:r>
    </w:p>
    <w:p w14:paraId="172E2F94" w14:textId="77777777" w:rsidR="00170A7E" w:rsidRDefault="00170A7E" w:rsidP="002B4595">
      <w:pPr>
        <w:pStyle w:val="JANormal"/>
        <w:widowControl w:val="0"/>
        <w:numPr>
          <w:ilvl w:val="0"/>
          <w:numId w:val="38"/>
        </w:numPr>
        <w:spacing w:before="120" w:after="120"/>
      </w:pPr>
      <w:r>
        <w:t>Location where data for the field can be found within MatrixCare</w:t>
      </w:r>
    </w:p>
    <w:p w14:paraId="61E41189" w14:textId="77777777" w:rsidR="00170A7E" w:rsidRDefault="00170A7E" w:rsidP="002B4595">
      <w:pPr>
        <w:pStyle w:val="JANormal"/>
        <w:widowControl w:val="0"/>
        <w:numPr>
          <w:ilvl w:val="0"/>
          <w:numId w:val="38"/>
        </w:numPr>
        <w:spacing w:before="120" w:after="120"/>
      </w:pPr>
      <w:r>
        <w:t>Comments or additional information related to the individual data field</w:t>
      </w:r>
    </w:p>
    <w:p w14:paraId="0581ADA2" w14:textId="77777777" w:rsidR="00170A7E" w:rsidRDefault="00170A7E" w:rsidP="002B4595">
      <w:pPr>
        <w:pStyle w:val="JANormal"/>
        <w:widowControl w:val="0"/>
        <w:numPr>
          <w:ilvl w:val="0"/>
          <w:numId w:val="38"/>
        </w:numPr>
        <w:spacing w:before="120" w:after="120"/>
      </w:pPr>
      <w:r>
        <w:t>Technical details to help when creating data models or building relationships between data:</w:t>
      </w:r>
    </w:p>
    <w:p w14:paraId="5AEED2CD" w14:textId="77777777" w:rsidR="00170A7E" w:rsidRDefault="00170A7E" w:rsidP="002B4595">
      <w:pPr>
        <w:pStyle w:val="JANormal"/>
        <w:widowControl w:val="0"/>
        <w:numPr>
          <w:ilvl w:val="1"/>
          <w:numId w:val="37"/>
        </w:numPr>
        <w:spacing w:before="120" w:after="120"/>
        <w:ind w:left="1260"/>
      </w:pPr>
      <w:r>
        <w:t>Allow nulls indicator</w:t>
      </w:r>
    </w:p>
    <w:p w14:paraId="1719F018" w14:textId="77777777" w:rsidR="00170A7E" w:rsidRDefault="00170A7E" w:rsidP="002B4595">
      <w:pPr>
        <w:pStyle w:val="JANormal"/>
        <w:widowControl w:val="0"/>
        <w:numPr>
          <w:ilvl w:val="1"/>
          <w:numId w:val="37"/>
        </w:numPr>
        <w:spacing w:before="120" w:after="120"/>
        <w:ind w:left="1260"/>
      </w:pPr>
      <w:r>
        <w:t>Connecting table name, if applicable</w:t>
      </w:r>
    </w:p>
    <w:p w14:paraId="591C9897" w14:textId="77777777" w:rsidR="00170A7E" w:rsidRDefault="00170A7E" w:rsidP="002B4595">
      <w:pPr>
        <w:pStyle w:val="JANormal"/>
        <w:widowControl w:val="0"/>
        <w:numPr>
          <w:ilvl w:val="1"/>
          <w:numId w:val="37"/>
        </w:numPr>
        <w:spacing w:before="120" w:after="120"/>
        <w:ind w:left="1260"/>
      </w:pPr>
      <w:r>
        <w:t>Data type for the individual data field</w:t>
      </w:r>
    </w:p>
    <w:p w14:paraId="3916CAD2" w14:textId="77777777" w:rsidR="00170A7E" w:rsidRDefault="00170A7E" w:rsidP="002B4595">
      <w:pPr>
        <w:pStyle w:val="JANormal"/>
        <w:widowControl w:val="0"/>
        <w:numPr>
          <w:ilvl w:val="1"/>
          <w:numId w:val="37"/>
        </w:numPr>
        <w:spacing w:before="120" w:after="120"/>
        <w:ind w:left="1260"/>
      </w:pPr>
      <w:r>
        <w:t>Identity indicator if the field is an auto-incrementing row</w:t>
      </w:r>
    </w:p>
    <w:p w14:paraId="3A6FBEB2" w14:textId="77777777" w:rsidR="00170A7E" w:rsidRDefault="00170A7E" w:rsidP="002B4595">
      <w:pPr>
        <w:pStyle w:val="JANormal"/>
        <w:widowControl w:val="0"/>
        <w:numPr>
          <w:ilvl w:val="1"/>
          <w:numId w:val="37"/>
        </w:numPr>
        <w:spacing w:before="120" w:after="120"/>
        <w:ind w:left="1260"/>
      </w:pPr>
      <w:r>
        <w:t>Key (primary or foreign)</w:t>
      </w:r>
    </w:p>
    <w:p w14:paraId="6BF3756C" w14:textId="77777777" w:rsidR="00170A7E" w:rsidRDefault="00170A7E" w:rsidP="002B4595">
      <w:pPr>
        <w:pStyle w:val="JANormal"/>
        <w:widowControl w:val="0"/>
        <w:numPr>
          <w:ilvl w:val="1"/>
          <w:numId w:val="37"/>
        </w:numPr>
        <w:spacing w:before="120" w:after="120"/>
        <w:ind w:left="1260"/>
      </w:pPr>
      <w:r>
        <w:t>Maximum length in bytes</w:t>
      </w:r>
    </w:p>
    <w:p w14:paraId="3AF1EDA7" w14:textId="77777777" w:rsidR="002B4595" w:rsidRPr="002B4595" w:rsidRDefault="00170A7E" w:rsidP="002B4595">
      <w:pPr>
        <w:pStyle w:val="JANormal"/>
        <w:widowControl w:val="0"/>
        <w:numPr>
          <w:ilvl w:val="1"/>
          <w:numId w:val="37"/>
        </w:numPr>
        <w:spacing w:before="120" w:after="120"/>
        <w:ind w:left="1260"/>
      </w:pPr>
      <w:r>
        <w:t xml:space="preserve">Precision/ number of places expected for the numeric </w:t>
      </w:r>
      <w:proofErr w:type="gramStart"/>
      <w:r>
        <w:t>field</w:t>
      </w:r>
      <w:bookmarkStart w:id="26" w:name="_Toc78985025"/>
      <w:bookmarkStart w:id="27" w:name="_Toc163657828"/>
      <w:bookmarkStart w:id="28" w:name="_Toc165455273"/>
      <w:bookmarkStart w:id="29" w:name="_Toc175134630"/>
      <w:proofErr w:type="gramEnd"/>
    </w:p>
    <w:p w14:paraId="4ECF593C" w14:textId="77777777" w:rsidR="002B4595" w:rsidRPr="002B4595" w:rsidRDefault="002B4595" w:rsidP="002B4595">
      <w:pPr>
        <w:pStyle w:val="JANormal"/>
        <w:widowControl w:val="0"/>
        <w:spacing w:before="120" w:after="120"/>
        <w:ind w:left="1260"/>
      </w:pPr>
    </w:p>
    <w:p w14:paraId="1A3C037D" w14:textId="6E36FE86" w:rsidR="00170A7E" w:rsidRPr="008C6E27" w:rsidRDefault="00170A7E" w:rsidP="002B4595">
      <w:pPr>
        <w:pStyle w:val="Heading1"/>
      </w:pPr>
      <w:r>
        <w:t>Sample SQL Queries</w:t>
      </w:r>
      <w:bookmarkEnd w:id="26"/>
      <w:bookmarkEnd w:id="27"/>
      <w:bookmarkEnd w:id="28"/>
      <w:bookmarkEnd w:id="29"/>
    </w:p>
    <w:p w14:paraId="0B5E8105" w14:textId="77777777" w:rsidR="00170A7E" w:rsidRDefault="00170A7E" w:rsidP="002B4595">
      <w:pPr>
        <w:pStyle w:val="JANormal"/>
      </w:pPr>
      <w:r w:rsidRPr="00DC3629">
        <w:t>This sect</w:t>
      </w:r>
      <w:r>
        <w:t>ion of the job aid</w:t>
      </w:r>
      <w:r w:rsidRPr="00DC3629">
        <w:t xml:space="preserve"> </w:t>
      </w:r>
      <w:r>
        <w:t xml:space="preserve">provides a handful of examples of how you can utilize SQL queries to analyze the data available through the </w:t>
      </w:r>
      <w:proofErr w:type="spellStart"/>
      <w:r>
        <w:t>MyData</w:t>
      </w:r>
      <w:proofErr w:type="spellEnd"/>
      <w:r>
        <w:t xml:space="preserve"> table views. </w:t>
      </w:r>
    </w:p>
    <w:p w14:paraId="43884F8B" w14:textId="77777777" w:rsidR="00170A7E" w:rsidRPr="008C6E27" w:rsidRDefault="00170A7E" w:rsidP="002B4595">
      <w:pPr>
        <w:pStyle w:val="Heading2"/>
      </w:pPr>
      <w:bookmarkStart w:id="30" w:name="_Toc163657829"/>
      <w:bookmarkStart w:id="31" w:name="_Toc165455274"/>
      <w:bookmarkStart w:id="32" w:name="_Toc175134631"/>
      <w:bookmarkStart w:id="33" w:name="_Toc109231625"/>
      <w:r>
        <w:t>Technical Release Notes: Identifying New/Updated Views</w:t>
      </w:r>
      <w:bookmarkEnd w:id="30"/>
      <w:bookmarkEnd w:id="31"/>
      <w:bookmarkEnd w:id="32"/>
    </w:p>
    <w:p w14:paraId="5F606036" w14:textId="77777777" w:rsidR="00170A7E" w:rsidRDefault="00170A7E" w:rsidP="002B4595">
      <w:pPr>
        <w:pStyle w:val="JABold"/>
      </w:pPr>
      <w:r>
        <w:t>List of New/Updated Views in Current Release</w:t>
      </w:r>
    </w:p>
    <w:p w14:paraId="0F57D3DB" w14:textId="77777777" w:rsidR="00170A7E" w:rsidRDefault="00170A7E" w:rsidP="002B4595">
      <w:pPr>
        <w:pStyle w:val="Querytext"/>
        <w:spacing w:line="276" w:lineRule="auto"/>
        <w:rPr>
          <w:shd w:val="clear" w:color="auto" w:fill="FFFFFF"/>
        </w:rPr>
      </w:pPr>
      <w:r>
        <w:rPr>
          <w:shd w:val="clear" w:color="auto" w:fill="FFFFFF"/>
        </w:rPr>
        <w:lastRenderedPageBreak/>
        <w:t>S</w:t>
      </w:r>
      <w:r w:rsidRPr="003E7D10">
        <w:rPr>
          <w:shd w:val="clear" w:color="auto" w:fill="FFFFFF"/>
        </w:rPr>
        <w:t xml:space="preserve">elect </w:t>
      </w:r>
      <w:proofErr w:type="spellStart"/>
      <w:r w:rsidRPr="003E7D10">
        <w:rPr>
          <w:shd w:val="clear" w:color="auto" w:fill="FFFFFF"/>
        </w:rPr>
        <w:t>vu.ViewSchema</w:t>
      </w:r>
      <w:proofErr w:type="spellEnd"/>
      <w:r w:rsidRPr="003E7D10">
        <w:rPr>
          <w:shd w:val="clear" w:color="auto" w:fill="FFFFFF"/>
        </w:rPr>
        <w:t xml:space="preserve">, </w:t>
      </w:r>
      <w:proofErr w:type="spellStart"/>
      <w:r w:rsidRPr="003E7D10">
        <w:rPr>
          <w:shd w:val="clear" w:color="auto" w:fill="FFFFFF"/>
        </w:rPr>
        <w:t>vu.ViewName</w:t>
      </w:r>
      <w:proofErr w:type="spellEnd"/>
      <w:r w:rsidRPr="003E7D10">
        <w:rPr>
          <w:shd w:val="clear" w:color="auto" w:fill="FFFFFF"/>
        </w:rPr>
        <w:t xml:space="preserve">, </w:t>
      </w:r>
      <w:proofErr w:type="spellStart"/>
      <w:r w:rsidRPr="003E7D10">
        <w:rPr>
          <w:shd w:val="clear" w:color="auto" w:fill="FFFFFF"/>
        </w:rPr>
        <w:t>iif</w:t>
      </w:r>
      <w:proofErr w:type="spellEnd"/>
      <w:r w:rsidRPr="003E7D10">
        <w:rPr>
          <w:shd w:val="clear" w:color="auto" w:fill="FFFFFF"/>
        </w:rPr>
        <w:t>(</w:t>
      </w:r>
      <w:proofErr w:type="spellStart"/>
      <w:r w:rsidRPr="003E7D10">
        <w:rPr>
          <w:shd w:val="clear" w:color="auto" w:fill="FFFFFF"/>
        </w:rPr>
        <w:t>vuh.ViewVersion</w:t>
      </w:r>
      <w:proofErr w:type="spellEnd"/>
      <w:r w:rsidRPr="003E7D10">
        <w:rPr>
          <w:shd w:val="clear" w:color="auto" w:fill="FFFFFF"/>
        </w:rPr>
        <w:t xml:space="preserve"> is null, 'Updated', 'New') 'New/Updated' from </w:t>
      </w:r>
      <w:proofErr w:type="spellStart"/>
      <w:r w:rsidRPr="003E7D10">
        <w:rPr>
          <w:shd w:val="clear" w:color="auto" w:fill="FFFFFF"/>
        </w:rPr>
        <w:t>data.vViewsUpdated</w:t>
      </w:r>
      <w:proofErr w:type="spellEnd"/>
      <w:r w:rsidRPr="003E7D10">
        <w:rPr>
          <w:shd w:val="clear" w:color="auto" w:fill="FFFFFF"/>
        </w:rPr>
        <w:t xml:space="preserve"> vu JOIN </w:t>
      </w:r>
      <w:proofErr w:type="spellStart"/>
      <w:r w:rsidRPr="003E7D10">
        <w:rPr>
          <w:shd w:val="clear" w:color="auto" w:fill="FFFFFF"/>
        </w:rPr>
        <w:t>data.vViewsUpdatedHistory</w:t>
      </w:r>
      <w:proofErr w:type="spellEnd"/>
      <w:r w:rsidRPr="003E7D10">
        <w:rPr>
          <w:shd w:val="clear" w:color="auto" w:fill="FFFFFF"/>
        </w:rPr>
        <w:t xml:space="preserve"> </w:t>
      </w:r>
      <w:proofErr w:type="spellStart"/>
      <w:r w:rsidRPr="003E7D10">
        <w:rPr>
          <w:shd w:val="clear" w:color="auto" w:fill="FFFFFF"/>
        </w:rPr>
        <w:t>vuh</w:t>
      </w:r>
      <w:proofErr w:type="spellEnd"/>
      <w:r w:rsidRPr="003E7D10">
        <w:rPr>
          <w:shd w:val="clear" w:color="auto" w:fill="FFFFFF"/>
        </w:rPr>
        <w:t xml:space="preserve"> on </w:t>
      </w:r>
      <w:proofErr w:type="spellStart"/>
      <w:r w:rsidRPr="003E7D10">
        <w:rPr>
          <w:shd w:val="clear" w:color="auto" w:fill="FFFFFF"/>
        </w:rPr>
        <w:t>vu.ViewSchema</w:t>
      </w:r>
      <w:proofErr w:type="spellEnd"/>
      <w:r w:rsidRPr="003E7D10">
        <w:rPr>
          <w:shd w:val="clear" w:color="auto" w:fill="FFFFFF"/>
        </w:rPr>
        <w:t xml:space="preserve"> = </w:t>
      </w:r>
      <w:proofErr w:type="spellStart"/>
      <w:r w:rsidRPr="003E7D10">
        <w:rPr>
          <w:shd w:val="clear" w:color="auto" w:fill="FFFFFF"/>
        </w:rPr>
        <w:t>vuh.ViewSchema</w:t>
      </w:r>
      <w:proofErr w:type="spellEnd"/>
      <w:r w:rsidRPr="003E7D10">
        <w:rPr>
          <w:shd w:val="clear" w:color="auto" w:fill="FFFFFF"/>
        </w:rPr>
        <w:t xml:space="preserve"> and </w:t>
      </w:r>
      <w:proofErr w:type="spellStart"/>
      <w:r w:rsidRPr="003E7D10">
        <w:rPr>
          <w:shd w:val="clear" w:color="auto" w:fill="FFFFFF"/>
        </w:rPr>
        <w:t>vu.ViewName</w:t>
      </w:r>
      <w:proofErr w:type="spellEnd"/>
      <w:r w:rsidRPr="003E7D10">
        <w:rPr>
          <w:shd w:val="clear" w:color="auto" w:fill="FFFFFF"/>
        </w:rPr>
        <w:t xml:space="preserve"> = </w:t>
      </w:r>
      <w:proofErr w:type="spellStart"/>
      <w:r w:rsidRPr="003E7D10">
        <w:rPr>
          <w:shd w:val="clear" w:color="auto" w:fill="FFFFFF"/>
        </w:rPr>
        <w:t>vuh.ViewName</w:t>
      </w:r>
      <w:proofErr w:type="spellEnd"/>
    </w:p>
    <w:p w14:paraId="3767430A" w14:textId="77777777" w:rsidR="00170A7E" w:rsidRDefault="00170A7E" w:rsidP="002B4595">
      <w:pPr>
        <w:pStyle w:val="Querytext"/>
        <w:spacing w:line="276" w:lineRule="auto"/>
        <w:rPr>
          <w:shd w:val="clear" w:color="auto" w:fill="FFFFFF"/>
        </w:rPr>
      </w:pPr>
    </w:p>
    <w:p w14:paraId="0F839F3E" w14:textId="43BFD5BC" w:rsidR="00170A7E" w:rsidRPr="00794A45" w:rsidRDefault="00170A7E" w:rsidP="002B4595">
      <w:pPr>
        <w:pStyle w:val="Querytext"/>
        <w:spacing w:line="276" w:lineRule="auto"/>
        <w:rPr>
          <w:shd w:val="clear" w:color="auto" w:fill="FFFFFF"/>
        </w:rPr>
      </w:pPr>
      <w:r>
        <w:rPr>
          <w:shd w:val="clear" w:color="auto" w:fill="FFFFFF"/>
        </w:rPr>
        <w:t xml:space="preserve">Select * </w:t>
      </w:r>
      <w:r w:rsidRPr="00794A45">
        <w:rPr>
          <w:shd w:val="clear" w:color="auto" w:fill="FFFFFF"/>
        </w:rPr>
        <w:t xml:space="preserve">from </w:t>
      </w:r>
      <w:proofErr w:type="spellStart"/>
      <w:r w:rsidRPr="00794A45">
        <w:rPr>
          <w:shd w:val="clear" w:color="auto" w:fill="FFFFFF"/>
        </w:rPr>
        <w:t>data.vViewsUpdatedHistory</w:t>
      </w:r>
      <w:proofErr w:type="spellEnd"/>
      <w:r w:rsidR="00EC0258">
        <w:rPr>
          <w:shd w:val="clear" w:color="auto" w:fill="FFFFFF"/>
        </w:rPr>
        <w:t xml:space="preserve"> </w:t>
      </w:r>
      <w:r w:rsidRPr="00794A45">
        <w:rPr>
          <w:shd w:val="clear" w:color="auto" w:fill="FFFFFF"/>
        </w:rPr>
        <w:t xml:space="preserve">order by </w:t>
      </w:r>
      <w:proofErr w:type="spellStart"/>
      <w:r w:rsidRPr="00794A45">
        <w:rPr>
          <w:shd w:val="clear" w:color="auto" w:fill="FFFFFF"/>
        </w:rPr>
        <w:t>ViewSchema</w:t>
      </w:r>
      <w:proofErr w:type="spellEnd"/>
      <w:r w:rsidRPr="00794A45">
        <w:rPr>
          <w:shd w:val="clear" w:color="auto" w:fill="FFFFFF"/>
        </w:rPr>
        <w:t xml:space="preserve">, </w:t>
      </w:r>
      <w:proofErr w:type="spellStart"/>
      <w:r w:rsidRPr="00794A45">
        <w:rPr>
          <w:shd w:val="clear" w:color="auto" w:fill="FFFFFF"/>
        </w:rPr>
        <w:t>ViewName</w:t>
      </w:r>
      <w:proofErr w:type="spellEnd"/>
      <w:r w:rsidRPr="00794A45">
        <w:rPr>
          <w:shd w:val="clear" w:color="auto" w:fill="FFFFFF"/>
        </w:rPr>
        <w:t xml:space="preserve">, </w:t>
      </w:r>
      <w:proofErr w:type="spellStart"/>
      <w:r w:rsidRPr="00794A45">
        <w:rPr>
          <w:shd w:val="clear" w:color="auto" w:fill="FFFFFF"/>
        </w:rPr>
        <w:t>ViewVersion</w:t>
      </w:r>
      <w:proofErr w:type="spellEnd"/>
      <w:r>
        <w:rPr>
          <w:shd w:val="clear" w:color="auto" w:fill="FFFFFF"/>
        </w:rPr>
        <w:br/>
      </w:r>
    </w:p>
    <w:p w14:paraId="4780C160" w14:textId="77777777" w:rsidR="00170A7E" w:rsidRPr="008C6E27" w:rsidRDefault="00170A7E" w:rsidP="002B4595">
      <w:pPr>
        <w:pStyle w:val="Heading2"/>
      </w:pPr>
      <w:bookmarkStart w:id="34" w:name="_Toc163657830"/>
      <w:bookmarkStart w:id="35" w:name="_Toc165455275"/>
      <w:bookmarkStart w:id="36" w:name="_Toc175134632"/>
      <w:r>
        <w:t xml:space="preserve">Accessing Data in </w:t>
      </w:r>
      <w:proofErr w:type="spellStart"/>
      <w:r>
        <w:t>MyData</w:t>
      </w:r>
      <w:proofErr w:type="spellEnd"/>
      <w:r>
        <w:t xml:space="preserve"> Data Dictionary Views</w:t>
      </w:r>
      <w:bookmarkEnd w:id="33"/>
      <w:bookmarkEnd w:id="34"/>
      <w:bookmarkEnd w:id="35"/>
      <w:bookmarkEnd w:id="36"/>
    </w:p>
    <w:p w14:paraId="31874E07" w14:textId="77777777" w:rsidR="00170A7E" w:rsidRDefault="00170A7E" w:rsidP="002B4595">
      <w:pPr>
        <w:pStyle w:val="JABold"/>
      </w:pPr>
      <w:r>
        <w:t>List of Available Views</w:t>
      </w:r>
    </w:p>
    <w:p w14:paraId="2EC92754" w14:textId="77777777" w:rsidR="00170A7E" w:rsidRDefault="00170A7E" w:rsidP="002B4595">
      <w:pPr>
        <w:pStyle w:val="Querytext"/>
        <w:spacing w:line="276" w:lineRule="auto"/>
      </w:pPr>
      <w:r>
        <w:rPr>
          <w:shd w:val="clear" w:color="auto" w:fill="FFFFFF"/>
        </w:rPr>
        <w:t xml:space="preserve">SELECT DISTINCT </w:t>
      </w:r>
      <w:proofErr w:type="spellStart"/>
      <w:r>
        <w:rPr>
          <w:shd w:val="clear" w:color="auto" w:fill="FFFFFF"/>
        </w:rPr>
        <w:t>ViewName</w:t>
      </w:r>
      <w:proofErr w:type="spellEnd"/>
      <w:r>
        <w:rPr>
          <w:shd w:val="clear" w:color="auto" w:fill="FFFFFF"/>
        </w:rPr>
        <w:t xml:space="preserve"> FROM </w:t>
      </w:r>
      <w:proofErr w:type="spellStart"/>
      <w:r>
        <w:rPr>
          <w:shd w:val="clear" w:color="auto" w:fill="FFFFFF"/>
        </w:rPr>
        <w:t>Data.vMyDataDataDictionary</w:t>
      </w:r>
      <w:proofErr w:type="spellEnd"/>
      <w:r>
        <w:rPr>
          <w:shd w:val="clear" w:color="auto" w:fill="FFFFFF"/>
        </w:rPr>
        <w:t xml:space="preserve"> ORDER BY </w:t>
      </w:r>
      <w:proofErr w:type="spellStart"/>
      <w:r>
        <w:rPr>
          <w:shd w:val="clear" w:color="auto" w:fill="FFFFFF"/>
        </w:rPr>
        <w:t>ViewName</w:t>
      </w:r>
      <w:proofErr w:type="spellEnd"/>
      <w:r>
        <w:rPr>
          <w:shd w:val="clear" w:color="auto" w:fill="FFFFFF"/>
        </w:rPr>
        <w:br/>
      </w:r>
    </w:p>
    <w:p w14:paraId="75F6919C" w14:textId="77777777" w:rsidR="00170A7E" w:rsidRDefault="00170A7E" w:rsidP="002B4595">
      <w:pPr>
        <w:pStyle w:val="JABold"/>
      </w:pPr>
      <w:r>
        <w:t>List of Fields Available Within a View</w:t>
      </w:r>
    </w:p>
    <w:p w14:paraId="0F3D148C" w14:textId="77777777" w:rsidR="00170A7E" w:rsidRDefault="00170A7E" w:rsidP="002B4595">
      <w:pPr>
        <w:pStyle w:val="Querytext"/>
        <w:spacing w:line="276" w:lineRule="auto"/>
      </w:pPr>
      <w:r>
        <w:t>DECLARE</w:t>
      </w:r>
    </w:p>
    <w:p w14:paraId="3549F08A" w14:textId="77777777" w:rsidR="00170A7E" w:rsidRDefault="00170A7E" w:rsidP="002B4595">
      <w:pPr>
        <w:pStyle w:val="Querytext"/>
        <w:spacing w:line="276" w:lineRule="auto"/>
      </w:pPr>
      <w:r>
        <w:t>@View VARCHAR(50)</w:t>
      </w:r>
    </w:p>
    <w:p w14:paraId="709DA204" w14:textId="77777777" w:rsidR="00170A7E" w:rsidRDefault="00170A7E" w:rsidP="002B4595">
      <w:pPr>
        <w:pStyle w:val="Querytext"/>
        <w:spacing w:line="276" w:lineRule="auto"/>
      </w:pPr>
      <w:r>
        <w:t>SET @View = '</w:t>
      </w:r>
      <w:proofErr w:type="spellStart"/>
      <w:r>
        <w:t>Data.vAdditionalBill</w:t>
      </w:r>
      <w:proofErr w:type="spellEnd"/>
      <w:r>
        <w:t>' -- Input the view name from the list of Views</w:t>
      </w:r>
    </w:p>
    <w:p w14:paraId="6A5D6305" w14:textId="77777777" w:rsidR="00170A7E" w:rsidRDefault="00170A7E" w:rsidP="002B4595">
      <w:pPr>
        <w:pStyle w:val="Querytext"/>
        <w:spacing w:line="276" w:lineRule="auto"/>
      </w:pPr>
    </w:p>
    <w:p w14:paraId="1BACA27E" w14:textId="4E4C0969" w:rsidR="00170A7E" w:rsidRDefault="00170A7E" w:rsidP="002B4595">
      <w:pPr>
        <w:pStyle w:val="Querytext"/>
        <w:spacing w:line="276" w:lineRule="auto"/>
      </w:pPr>
      <w:r>
        <w:t>SELECT</w:t>
      </w:r>
      <w:r w:rsidR="00EC0258">
        <w:t xml:space="preserve"> </w:t>
      </w:r>
    </w:p>
    <w:p w14:paraId="48E26FEC" w14:textId="77777777" w:rsidR="00170A7E" w:rsidRDefault="00170A7E" w:rsidP="002B4595">
      <w:pPr>
        <w:pStyle w:val="Querytext"/>
        <w:spacing w:line="276" w:lineRule="auto"/>
      </w:pPr>
      <w:proofErr w:type="spellStart"/>
      <w:r>
        <w:t>ViewName</w:t>
      </w:r>
      <w:proofErr w:type="spellEnd"/>
    </w:p>
    <w:p w14:paraId="31EC9AC2" w14:textId="77777777" w:rsidR="00170A7E" w:rsidRDefault="00170A7E" w:rsidP="002B4595">
      <w:pPr>
        <w:pStyle w:val="Querytext"/>
        <w:spacing w:line="276" w:lineRule="auto"/>
      </w:pPr>
      <w:r>
        <w:t xml:space="preserve">, </w:t>
      </w:r>
      <w:proofErr w:type="spellStart"/>
      <w:r>
        <w:t>FieldName</w:t>
      </w:r>
      <w:proofErr w:type="spellEnd"/>
    </w:p>
    <w:p w14:paraId="5CF9DF23" w14:textId="77777777" w:rsidR="00170A7E" w:rsidRDefault="00170A7E" w:rsidP="002B4595">
      <w:pPr>
        <w:pStyle w:val="Querytext"/>
        <w:spacing w:line="276" w:lineRule="auto"/>
      </w:pPr>
      <w:r>
        <w:t xml:space="preserve">FROM </w:t>
      </w:r>
      <w:proofErr w:type="spellStart"/>
      <w:r>
        <w:t>Data.vMyDataDataDictionary</w:t>
      </w:r>
      <w:proofErr w:type="spellEnd"/>
    </w:p>
    <w:p w14:paraId="78F239AC" w14:textId="77777777" w:rsidR="00170A7E" w:rsidRDefault="00170A7E" w:rsidP="002B4595">
      <w:pPr>
        <w:pStyle w:val="Querytext"/>
        <w:spacing w:line="276" w:lineRule="auto"/>
      </w:pPr>
      <w:r>
        <w:t xml:space="preserve">WHERE </w:t>
      </w:r>
      <w:proofErr w:type="spellStart"/>
      <w:r>
        <w:t>ViewName</w:t>
      </w:r>
      <w:proofErr w:type="spellEnd"/>
      <w:r>
        <w:t xml:space="preserve"> = @View</w:t>
      </w:r>
    </w:p>
    <w:p w14:paraId="09C84D6B" w14:textId="573237B9" w:rsidR="00170A7E" w:rsidRPr="002B4595" w:rsidRDefault="00170A7E" w:rsidP="002B4595">
      <w:pPr>
        <w:pStyle w:val="Querytext"/>
        <w:spacing w:line="276" w:lineRule="auto"/>
      </w:pPr>
      <w:r>
        <w:t xml:space="preserve">ORDER BY </w:t>
      </w:r>
      <w:proofErr w:type="spellStart"/>
      <w:r>
        <w:t>FieldName</w:t>
      </w:r>
      <w:proofErr w:type="spellEnd"/>
      <w:r>
        <w:br/>
      </w:r>
    </w:p>
    <w:p w14:paraId="644EA6F5" w14:textId="77777777" w:rsidR="00170A7E" w:rsidRDefault="00170A7E" w:rsidP="002B4595">
      <w:pPr>
        <w:pStyle w:val="JABold"/>
      </w:pPr>
      <w:r>
        <w:t>Details for a Specific Field</w:t>
      </w:r>
    </w:p>
    <w:p w14:paraId="386801D6" w14:textId="77777777" w:rsidR="00170A7E" w:rsidRDefault="00170A7E" w:rsidP="002B4595">
      <w:pPr>
        <w:pStyle w:val="Querytext"/>
        <w:spacing w:line="276" w:lineRule="auto"/>
      </w:pPr>
      <w:r>
        <w:t>DECLARE</w:t>
      </w:r>
    </w:p>
    <w:p w14:paraId="091B39C0" w14:textId="77777777" w:rsidR="00170A7E" w:rsidRDefault="00170A7E" w:rsidP="002B4595">
      <w:pPr>
        <w:pStyle w:val="Querytext"/>
        <w:spacing w:line="276" w:lineRule="auto"/>
      </w:pPr>
      <w:r>
        <w:t>@View VARCHAR(50)</w:t>
      </w:r>
    </w:p>
    <w:p w14:paraId="74832768" w14:textId="77777777" w:rsidR="00170A7E" w:rsidRDefault="00170A7E" w:rsidP="002B4595">
      <w:pPr>
        <w:pStyle w:val="Querytext"/>
        <w:spacing w:line="276" w:lineRule="auto"/>
      </w:pPr>
      <w:r>
        <w:t>, @Field VARCHAR(50)</w:t>
      </w:r>
    </w:p>
    <w:p w14:paraId="668BA482" w14:textId="77777777" w:rsidR="00170A7E" w:rsidRDefault="00170A7E" w:rsidP="002B4595">
      <w:pPr>
        <w:pStyle w:val="Querytext"/>
        <w:spacing w:line="276" w:lineRule="auto"/>
      </w:pPr>
    </w:p>
    <w:p w14:paraId="16330671" w14:textId="77777777" w:rsidR="00170A7E" w:rsidRDefault="00170A7E" w:rsidP="002B4595">
      <w:pPr>
        <w:pStyle w:val="Querytext"/>
        <w:spacing w:line="276" w:lineRule="auto"/>
      </w:pPr>
      <w:r>
        <w:t>SET @View = '</w:t>
      </w:r>
      <w:proofErr w:type="spellStart"/>
      <w:r>
        <w:t>Data.vAdditionalBill</w:t>
      </w:r>
      <w:proofErr w:type="spellEnd"/>
      <w:r>
        <w:t>' -- Input the view name from the list of Views</w:t>
      </w:r>
    </w:p>
    <w:p w14:paraId="3E8AD027" w14:textId="77777777" w:rsidR="00170A7E" w:rsidRDefault="00170A7E" w:rsidP="002B4595">
      <w:pPr>
        <w:pStyle w:val="Querytext"/>
        <w:spacing w:line="276" w:lineRule="auto"/>
      </w:pPr>
      <w:r>
        <w:t>SET @Field = 'Active' -- Input the field name from the list of Fields in a View</w:t>
      </w:r>
    </w:p>
    <w:p w14:paraId="6E603D5C" w14:textId="77777777" w:rsidR="00170A7E" w:rsidRDefault="00170A7E" w:rsidP="002B4595">
      <w:pPr>
        <w:pStyle w:val="Querytext"/>
        <w:spacing w:line="276" w:lineRule="auto"/>
      </w:pPr>
    </w:p>
    <w:p w14:paraId="7D1EE06A" w14:textId="065E2379" w:rsidR="00170A7E" w:rsidRDefault="00170A7E" w:rsidP="002B4595">
      <w:pPr>
        <w:pStyle w:val="Querytext"/>
        <w:spacing w:line="276" w:lineRule="auto"/>
      </w:pPr>
      <w:r>
        <w:t>SELECT</w:t>
      </w:r>
      <w:r w:rsidR="00EC0258">
        <w:t xml:space="preserve"> </w:t>
      </w:r>
    </w:p>
    <w:p w14:paraId="2494353A" w14:textId="77777777" w:rsidR="00170A7E" w:rsidRDefault="00170A7E" w:rsidP="002B4595">
      <w:pPr>
        <w:pStyle w:val="Querytext"/>
        <w:spacing w:line="276" w:lineRule="auto"/>
      </w:pPr>
      <w:proofErr w:type="spellStart"/>
      <w:r>
        <w:t>ViewName</w:t>
      </w:r>
      <w:proofErr w:type="spellEnd"/>
    </w:p>
    <w:p w14:paraId="64CAA924" w14:textId="77777777" w:rsidR="00170A7E" w:rsidRDefault="00170A7E" w:rsidP="002B4595">
      <w:pPr>
        <w:pStyle w:val="Querytext"/>
        <w:spacing w:line="276" w:lineRule="auto"/>
      </w:pPr>
      <w:r>
        <w:t xml:space="preserve">, </w:t>
      </w:r>
      <w:proofErr w:type="spellStart"/>
      <w:r>
        <w:t>FieldName</w:t>
      </w:r>
      <w:proofErr w:type="spellEnd"/>
    </w:p>
    <w:p w14:paraId="4DC7B753" w14:textId="77777777" w:rsidR="00170A7E" w:rsidRDefault="00170A7E" w:rsidP="002B4595">
      <w:pPr>
        <w:pStyle w:val="Querytext"/>
        <w:spacing w:line="276" w:lineRule="auto"/>
      </w:pPr>
      <w:r>
        <w:t>, [Description]</w:t>
      </w:r>
    </w:p>
    <w:p w14:paraId="01D0BE8D" w14:textId="77777777" w:rsidR="00170A7E" w:rsidRDefault="00170A7E" w:rsidP="002B4595">
      <w:pPr>
        <w:pStyle w:val="Querytext"/>
        <w:spacing w:line="276" w:lineRule="auto"/>
      </w:pPr>
      <w:r>
        <w:t xml:space="preserve">, </w:t>
      </w:r>
      <w:proofErr w:type="spellStart"/>
      <w:r>
        <w:t>AvailableOptions</w:t>
      </w:r>
      <w:proofErr w:type="spellEnd"/>
    </w:p>
    <w:p w14:paraId="402AE111" w14:textId="77777777" w:rsidR="00170A7E" w:rsidRDefault="00170A7E" w:rsidP="002B4595">
      <w:pPr>
        <w:pStyle w:val="Querytext"/>
        <w:spacing w:line="276" w:lineRule="auto"/>
      </w:pPr>
      <w:r>
        <w:t xml:space="preserve">, </w:t>
      </w:r>
      <w:proofErr w:type="spellStart"/>
      <w:r>
        <w:t>LocationInMatrixCare</w:t>
      </w:r>
      <w:proofErr w:type="spellEnd"/>
    </w:p>
    <w:p w14:paraId="48092BB5" w14:textId="77777777" w:rsidR="00170A7E" w:rsidRDefault="00170A7E" w:rsidP="002B4595">
      <w:pPr>
        <w:pStyle w:val="Querytext"/>
        <w:spacing w:line="276" w:lineRule="auto"/>
      </w:pPr>
      <w:r>
        <w:t>, [Key]</w:t>
      </w:r>
    </w:p>
    <w:p w14:paraId="22DEAA21" w14:textId="77777777" w:rsidR="00170A7E" w:rsidRDefault="00170A7E" w:rsidP="002B4595">
      <w:pPr>
        <w:pStyle w:val="Querytext"/>
        <w:spacing w:line="276" w:lineRule="auto"/>
      </w:pPr>
      <w:r>
        <w:t xml:space="preserve">, </w:t>
      </w:r>
      <w:proofErr w:type="spellStart"/>
      <w:r>
        <w:t>DataType</w:t>
      </w:r>
      <w:proofErr w:type="spellEnd"/>
    </w:p>
    <w:p w14:paraId="533172A1" w14:textId="77777777" w:rsidR="00170A7E" w:rsidRDefault="00170A7E" w:rsidP="002B4595">
      <w:pPr>
        <w:pStyle w:val="Querytext"/>
        <w:spacing w:line="276" w:lineRule="auto"/>
      </w:pPr>
      <w:r>
        <w:t>, [</w:t>
      </w:r>
      <w:proofErr w:type="spellStart"/>
      <w:r>
        <w:t>MaxLength</w:t>
      </w:r>
      <w:proofErr w:type="spellEnd"/>
      <w:r>
        <w:t>]</w:t>
      </w:r>
    </w:p>
    <w:p w14:paraId="2B075EA2" w14:textId="77777777" w:rsidR="00170A7E" w:rsidRDefault="00170A7E" w:rsidP="002B4595">
      <w:pPr>
        <w:pStyle w:val="Querytext"/>
        <w:spacing w:line="276" w:lineRule="auto"/>
      </w:pPr>
      <w:r>
        <w:lastRenderedPageBreak/>
        <w:t xml:space="preserve">, </w:t>
      </w:r>
      <w:proofErr w:type="spellStart"/>
      <w:r>
        <w:t>AllowNulls</w:t>
      </w:r>
      <w:proofErr w:type="spellEnd"/>
    </w:p>
    <w:p w14:paraId="54C64604" w14:textId="77777777" w:rsidR="00170A7E" w:rsidRDefault="00170A7E" w:rsidP="002B4595">
      <w:pPr>
        <w:pStyle w:val="Querytext"/>
        <w:spacing w:line="276" w:lineRule="auto"/>
      </w:pPr>
      <w:r>
        <w:t>, [Identity]</w:t>
      </w:r>
    </w:p>
    <w:p w14:paraId="5578E723" w14:textId="77777777" w:rsidR="00170A7E" w:rsidRDefault="00170A7E" w:rsidP="002B4595">
      <w:pPr>
        <w:pStyle w:val="Querytext"/>
        <w:spacing w:line="276" w:lineRule="auto"/>
      </w:pPr>
      <w:r>
        <w:t>, [Precision]</w:t>
      </w:r>
    </w:p>
    <w:p w14:paraId="1A4801D5" w14:textId="77777777" w:rsidR="00170A7E" w:rsidRDefault="00170A7E" w:rsidP="002B4595">
      <w:pPr>
        <w:pStyle w:val="Querytext"/>
        <w:spacing w:line="276" w:lineRule="auto"/>
      </w:pPr>
      <w:r>
        <w:t xml:space="preserve">, </w:t>
      </w:r>
      <w:proofErr w:type="spellStart"/>
      <w:r>
        <w:t>ConnectingTable</w:t>
      </w:r>
      <w:proofErr w:type="spellEnd"/>
    </w:p>
    <w:p w14:paraId="577B133B" w14:textId="77777777" w:rsidR="00170A7E" w:rsidRDefault="00170A7E" w:rsidP="002B4595">
      <w:pPr>
        <w:pStyle w:val="Querytext"/>
        <w:spacing w:line="276" w:lineRule="auto"/>
      </w:pPr>
      <w:r>
        <w:t>, Comments</w:t>
      </w:r>
    </w:p>
    <w:p w14:paraId="279DA9E2" w14:textId="77777777" w:rsidR="00170A7E" w:rsidRDefault="00170A7E" w:rsidP="002B4595">
      <w:pPr>
        <w:pStyle w:val="Querytext"/>
        <w:spacing w:line="276" w:lineRule="auto"/>
      </w:pPr>
      <w:r>
        <w:t xml:space="preserve">FROM </w:t>
      </w:r>
      <w:proofErr w:type="spellStart"/>
      <w:r>
        <w:t>Data.vMyDataDataDictionary</w:t>
      </w:r>
      <w:proofErr w:type="spellEnd"/>
    </w:p>
    <w:p w14:paraId="668B08B5" w14:textId="77777777" w:rsidR="00170A7E" w:rsidRDefault="00170A7E" w:rsidP="002B4595">
      <w:pPr>
        <w:pStyle w:val="Querytext"/>
        <w:spacing w:line="276" w:lineRule="auto"/>
      </w:pPr>
      <w:proofErr w:type="gramStart"/>
      <w:r>
        <w:t>WHERE</w:t>
      </w:r>
      <w:proofErr w:type="gramEnd"/>
    </w:p>
    <w:p w14:paraId="7ED9FE23" w14:textId="77777777" w:rsidR="00170A7E" w:rsidRDefault="00170A7E" w:rsidP="002B4595">
      <w:pPr>
        <w:pStyle w:val="Querytext"/>
        <w:spacing w:line="276" w:lineRule="auto"/>
      </w:pPr>
      <w:proofErr w:type="spellStart"/>
      <w:r>
        <w:t>ViewName</w:t>
      </w:r>
      <w:proofErr w:type="spellEnd"/>
      <w:r>
        <w:t xml:space="preserve"> = @View</w:t>
      </w:r>
    </w:p>
    <w:p w14:paraId="0BF7849F" w14:textId="77777777" w:rsidR="00170A7E" w:rsidRDefault="00170A7E" w:rsidP="002B4595">
      <w:pPr>
        <w:pStyle w:val="Querytext"/>
        <w:spacing w:line="276" w:lineRule="auto"/>
      </w:pPr>
      <w:r>
        <w:t xml:space="preserve">AND </w:t>
      </w:r>
      <w:proofErr w:type="spellStart"/>
      <w:r>
        <w:t>FieldName</w:t>
      </w:r>
      <w:proofErr w:type="spellEnd"/>
      <w:r>
        <w:t xml:space="preserve"> = @Field</w:t>
      </w:r>
    </w:p>
    <w:p w14:paraId="31A77DA3" w14:textId="77777777" w:rsidR="00170A7E" w:rsidRDefault="00170A7E" w:rsidP="002B4595">
      <w:pPr>
        <w:pStyle w:val="Querytext"/>
        <w:spacing w:line="276" w:lineRule="auto"/>
      </w:pPr>
      <w:r>
        <w:t xml:space="preserve">ORDER BY </w:t>
      </w:r>
      <w:proofErr w:type="spellStart"/>
      <w:r>
        <w:t>FieldName</w:t>
      </w:r>
      <w:proofErr w:type="spellEnd"/>
    </w:p>
    <w:p w14:paraId="018BA0B3" w14:textId="11F2F12C" w:rsidR="003828C9" w:rsidRDefault="003828C9" w:rsidP="002B4595">
      <w:pPr>
        <w:spacing w:before="0" w:after="0"/>
        <w:rPr>
          <w:rFonts w:ascii="Arial" w:hAnsi="Arial" w:cs="Arial"/>
          <w:szCs w:val="22"/>
        </w:rPr>
      </w:pPr>
    </w:p>
    <w:p w14:paraId="64A09545" w14:textId="77777777" w:rsidR="00170A7E" w:rsidRPr="00544AE7" w:rsidRDefault="00170A7E" w:rsidP="002B4595">
      <w:pPr>
        <w:pStyle w:val="Heading2"/>
      </w:pPr>
      <w:bookmarkStart w:id="37" w:name="_Toc78985026"/>
      <w:bookmarkStart w:id="38" w:name="_Toc163657831"/>
      <w:bookmarkStart w:id="39" w:name="_Toc165455276"/>
      <w:bookmarkStart w:id="40" w:name="_Toc175134633"/>
      <w:bookmarkStart w:id="41" w:name="_Toc64392196"/>
      <w:bookmarkEnd w:id="19"/>
      <w:r w:rsidRPr="00544AE7">
        <w:t>Current Active Patients by Business Unit</w:t>
      </w:r>
      <w:bookmarkEnd w:id="37"/>
      <w:bookmarkEnd w:id="38"/>
      <w:bookmarkEnd w:id="39"/>
      <w:bookmarkEnd w:id="40"/>
    </w:p>
    <w:p w14:paraId="7F8B5247" w14:textId="77777777" w:rsidR="00170A7E" w:rsidRPr="00451005" w:rsidRDefault="00170A7E" w:rsidP="002B4595">
      <w:pPr>
        <w:pStyle w:val="Querytext"/>
        <w:spacing w:line="276" w:lineRule="auto"/>
      </w:pPr>
      <w:r w:rsidRPr="00451005">
        <w:t xml:space="preserve">-- EXECUTE the </w:t>
      </w:r>
      <w:proofErr w:type="spellStart"/>
      <w:r w:rsidRPr="00451005">
        <w:t>sql</w:t>
      </w:r>
      <w:proofErr w:type="spellEnd"/>
      <w:r w:rsidRPr="00451005">
        <w:t xml:space="preserve"> in comments to see the </w:t>
      </w:r>
      <w:proofErr w:type="spellStart"/>
      <w:r w:rsidRPr="00451005">
        <w:t>BusinessUnitKey</w:t>
      </w:r>
      <w:proofErr w:type="spellEnd"/>
      <w:r w:rsidRPr="00451005">
        <w:t xml:space="preserve"> values you can use to filter data below.</w:t>
      </w:r>
    </w:p>
    <w:p w14:paraId="1EE06DC6" w14:textId="77777777" w:rsidR="00170A7E" w:rsidRPr="00451005" w:rsidRDefault="00170A7E" w:rsidP="002B4595">
      <w:pPr>
        <w:pStyle w:val="Querytext"/>
        <w:spacing w:line="276" w:lineRule="auto"/>
      </w:pPr>
      <w:r w:rsidRPr="00451005">
        <w:t xml:space="preserve">--SELECT * FROM </w:t>
      </w:r>
      <w:proofErr w:type="spellStart"/>
      <w:r w:rsidRPr="00451005">
        <w:t>Data.vBusinessUnit</w:t>
      </w:r>
      <w:proofErr w:type="spellEnd"/>
      <w:r w:rsidRPr="00451005">
        <w:t xml:space="preserve"> WHERE </w:t>
      </w:r>
      <w:proofErr w:type="spellStart"/>
      <w:r w:rsidRPr="00451005">
        <w:t>BusinessUnitName</w:t>
      </w:r>
      <w:proofErr w:type="spellEnd"/>
      <w:r w:rsidRPr="00451005">
        <w:t xml:space="preserve"> LIKE '%</w:t>
      </w:r>
      <w:proofErr w:type="spellStart"/>
      <w:r w:rsidRPr="00451005">
        <w:t>MyBusinessUnitName</w:t>
      </w:r>
      <w:proofErr w:type="spellEnd"/>
      <w:r w:rsidRPr="00451005">
        <w:t>%'</w:t>
      </w:r>
    </w:p>
    <w:p w14:paraId="22E001B3" w14:textId="77777777" w:rsidR="00170A7E" w:rsidRPr="00451005" w:rsidRDefault="00170A7E" w:rsidP="002B4595">
      <w:pPr>
        <w:pStyle w:val="Querytext"/>
        <w:spacing w:line="276" w:lineRule="auto"/>
      </w:pPr>
    </w:p>
    <w:p w14:paraId="06ADEF6C" w14:textId="77777777" w:rsidR="00170A7E" w:rsidRPr="00451005" w:rsidRDefault="00170A7E" w:rsidP="002B4595">
      <w:pPr>
        <w:pStyle w:val="Querytext"/>
        <w:spacing w:line="276" w:lineRule="auto"/>
      </w:pPr>
      <w:r w:rsidRPr="00451005">
        <w:t>DECLARE</w:t>
      </w:r>
    </w:p>
    <w:p w14:paraId="59C6A8F9" w14:textId="24F47867" w:rsidR="00170A7E" w:rsidRPr="00451005" w:rsidRDefault="00EC0258" w:rsidP="002B4595">
      <w:pPr>
        <w:pStyle w:val="Querytext"/>
        <w:spacing w:line="276" w:lineRule="auto"/>
      </w:pPr>
      <w:r>
        <w:t xml:space="preserve"> </w:t>
      </w:r>
      <w:r w:rsidR="00170A7E" w:rsidRPr="00451005">
        <w:t xml:space="preserve">@BusinessUnitKey INT = 0 -- Set to </w:t>
      </w:r>
      <w:proofErr w:type="spellStart"/>
      <w:r w:rsidR="00170A7E" w:rsidRPr="00451005">
        <w:t>BusinessUnitKey</w:t>
      </w:r>
      <w:proofErr w:type="spellEnd"/>
      <w:r w:rsidR="00170A7E" w:rsidRPr="00451005">
        <w:t xml:space="preserve"> value found in query above.</w:t>
      </w:r>
    </w:p>
    <w:p w14:paraId="354D2EC7" w14:textId="77777777" w:rsidR="00170A7E" w:rsidRPr="00451005" w:rsidRDefault="00170A7E" w:rsidP="002B4595">
      <w:pPr>
        <w:pStyle w:val="Querytext"/>
        <w:spacing w:line="276" w:lineRule="auto"/>
      </w:pPr>
    </w:p>
    <w:p w14:paraId="6D08455B" w14:textId="77777777" w:rsidR="00170A7E" w:rsidRPr="00451005" w:rsidRDefault="00170A7E" w:rsidP="002B4595">
      <w:pPr>
        <w:pStyle w:val="Querytext"/>
        <w:spacing w:line="276" w:lineRule="auto"/>
      </w:pPr>
      <w:r w:rsidRPr="00451005">
        <w:t>SELECT</w:t>
      </w:r>
    </w:p>
    <w:p w14:paraId="7159B5AF" w14:textId="2F925497" w:rsidR="00170A7E" w:rsidRPr="00451005" w:rsidRDefault="00EC0258" w:rsidP="002B4595">
      <w:pPr>
        <w:pStyle w:val="Querytext"/>
        <w:spacing w:line="276" w:lineRule="auto"/>
      </w:pPr>
      <w:r>
        <w:t xml:space="preserve"> </w:t>
      </w:r>
      <w:proofErr w:type="spellStart"/>
      <w:r w:rsidR="00170A7E" w:rsidRPr="00451005">
        <w:t>b.BusinessUnitName</w:t>
      </w:r>
      <w:proofErr w:type="spellEnd"/>
      <w:r w:rsidR="00170A7E" w:rsidRPr="00451005">
        <w:t xml:space="preserve"> [Business Unit Name]</w:t>
      </w:r>
    </w:p>
    <w:p w14:paraId="199BDDB5" w14:textId="46C17ED9" w:rsidR="00170A7E" w:rsidRPr="00451005" w:rsidRDefault="00EC0258" w:rsidP="002B4595">
      <w:pPr>
        <w:pStyle w:val="Querytext"/>
        <w:spacing w:line="276" w:lineRule="auto"/>
      </w:pPr>
      <w:r>
        <w:t xml:space="preserve"> </w:t>
      </w:r>
      <w:r w:rsidR="00170A7E" w:rsidRPr="00451005">
        <w:t>,COUNT(</w:t>
      </w:r>
      <w:proofErr w:type="spellStart"/>
      <w:r w:rsidR="00170A7E" w:rsidRPr="00451005">
        <w:t>a.AdmissionKey</w:t>
      </w:r>
      <w:proofErr w:type="spellEnd"/>
      <w:r w:rsidR="00170A7E" w:rsidRPr="00451005">
        <w:t>) [Admission Census]</w:t>
      </w:r>
    </w:p>
    <w:p w14:paraId="0B952839" w14:textId="77777777" w:rsidR="00170A7E" w:rsidRPr="00451005" w:rsidRDefault="00170A7E" w:rsidP="002B4595">
      <w:pPr>
        <w:pStyle w:val="Querytext"/>
        <w:spacing w:line="276" w:lineRule="auto"/>
      </w:pPr>
    </w:p>
    <w:p w14:paraId="7434C069" w14:textId="77777777" w:rsidR="00170A7E" w:rsidRPr="00451005" w:rsidRDefault="00170A7E" w:rsidP="002B4595">
      <w:pPr>
        <w:pStyle w:val="Querytext"/>
        <w:spacing w:line="276" w:lineRule="auto"/>
      </w:pPr>
      <w:r w:rsidRPr="00451005">
        <w:t>FROM</w:t>
      </w:r>
    </w:p>
    <w:p w14:paraId="26C674B5" w14:textId="20960B83" w:rsidR="00170A7E" w:rsidRPr="00451005" w:rsidRDefault="00EC0258" w:rsidP="002B4595">
      <w:pPr>
        <w:pStyle w:val="Querytext"/>
        <w:spacing w:line="276" w:lineRule="auto"/>
      </w:pPr>
      <w:r>
        <w:t xml:space="preserve"> </w:t>
      </w:r>
      <w:proofErr w:type="spellStart"/>
      <w:r w:rsidR="00170A7E" w:rsidRPr="00451005">
        <w:t>Data.vBusinessUnit</w:t>
      </w:r>
      <w:proofErr w:type="spellEnd"/>
      <w:r w:rsidR="00170A7E" w:rsidRPr="00451005">
        <w:t xml:space="preserve"> b</w:t>
      </w:r>
    </w:p>
    <w:p w14:paraId="26780146" w14:textId="55F1E3F9"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Data.vAdmission</w:t>
      </w:r>
      <w:proofErr w:type="spellEnd"/>
      <w:r w:rsidR="00170A7E" w:rsidRPr="00451005">
        <w:t xml:space="preserve"> a ON </w:t>
      </w:r>
      <w:proofErr w:type="spellStart"/>
      <w:r w:rsidR="00170A7E" w:rsidRPr="00451005">
        <w:t>a.BusinessUnitKey</w:t>
      </w:r>
      <w:proofErr w:type="spellEnd"/>
      <w:r w:rsidR="00170A7E" w:rsidRPr="00451005">
        <w:t xml:space="preserve"> = </w:t>
      </w:r>
      <w:proofErr w:type="spellStart"/>
      <w:r w:rsidR="00170A7E" w:rsidRPr="00451005">
        <w:t>b.BusinessUnitKey</w:t>
      </w:r>
      <w:proofErr w:type="spellEnd"/>
    </w:p>
    <w:p w14:paraId="64D592C6" w14:textId="77777777" w:rsidR="00170A7E" w:rsidRPr="00451005" w:rsidRDefault="00170A7E" w:rsidP="002B4595">
      <w:pPr>
        <w:pStyle w:val="Querytext"/>
        <w:spacing w:line="276" w:lineRule="auto"/>
      </w:pPr>
    </w:p>
    <w:p w14:paraId="706CA68B" w14:textId="77777777" w:rsidR="00170A7E" w:rsidRPr="00451005" w:rsidRDefault="00170A7E" w:rsidP="002B4595">
      <w:pPr>
        <w:pStyle w:val="Querytext"/>
        <w:spacing w:line="276" w:lineRule="auto"/>
      </w:pPr>
      <w:proofErr w:type="gramStart"/>
      <w:r w:rsidRPr="00451005">
        <w:t>WHERE</w:t>
      </w:r>
      <w:proofErr w:type="gramEnd"/>
    </w:p>
    <w:p w14:paraId="133E22ED" w14:textId="5C0F86C5" w:rsidR="00170A7E" w:rsidRPr="00451005" w:rsidRDefault="00EC0258" w:rsidP="002B4595">
      <w:pPr>
        <w:pStyle w:val="Querytext"/>
        <w:spacing w:line="276" w:lineRule="auto"/>
      </w:pPr>
      <w:r>
        <w:t xml:space="preserve"> </w:t>
      </w:r>
      <w:proofErr w:type="spellStart"/>
      <w:r w:rsidR="00170A7E" w:rsidRPr="00451005">
        <w:t>b.BusinessUnitKey</w:t>
      </w:r>
      <w:proofErr w:type="spellEnd"/>
      <w:r w:rsidR="00170A7E" w:rsidRPr="00451005">
        <w:t xml:space="preserve"> = @BusinessUnitKey</w:t>
      </w:r>
    </w:p>
    <w:p w14:paraId="51CE9E76" w14:textId="7E2EA421" w:rsidR="00170A7E" w:rsidRPr="00451005" w:rsidRDefault="00EC0258" w:rsidP="002B4595">
      <w:pPr>
        <w:pStyle w:val="Querytext"/>
        <w:spacing w:line="276" w:lineRule="auto"/>
      </w:pPr>
      <w:r>
        <w:t xml:space="preserve"> </w:t>
      </w:r>
      <w:r w:rsidR="00170A7E" w:rsidRPr="00451005">
        <w:t xml:space="preserve">AND </w:t>
      </w:r>
      <w:proofErr w:type="spellStart"/>
      <w:r w:rsidR="00170A7E" w:rsidRPr="00451005">
        <w:t>a.CurrentAdmissionStatus</w:t>
      </w:r>
      <w:proofErr w:type="spellEnd"/>
      <w:r w:rsidR="00170A7E" w:rsidRPr="00451005">
        <w:t xml:space="preserve"> = 'Admitted'</w:t>
      </w:r>
    </w:p>
    <w:p w14:paraId="7EA1EFD4" w14:textId="77777777" w:rsidR="00170A7E" w:rsidRPr="00451005" w:rsidRDefault="00170A7E" w:rsidP="002B4595">
      <w:pPr>
        <w:pStyle w:val="Querytext"/>
        <w:spacing w:line="276" w:lineRule="auto"/>
      </w:pPr>
    </w:p>
    <w:p w14:paraId="257A857D" w14:textId="77777777" w:rsidR="00170A7E" w:rsidRPr="00451005" w:rsidRDefault="00170A7E" w:rsidP="002B4595">
      <w:pPr>
        <w:pStyle w:val="Querytext"/>
        <w:spacing w:line="276" w:lineRule="auto"/>
      </w:pPr>
      <w:r w:rsidRPr="00451005">
        <w:t>GROUP BY</w:t>
      </w:r>
    </w:p>
    <w:p w14:paraId="685FCE6B" w14:textId="75215B09" w:rsidR="00170A7E" w:rsidRPr="00451005" w:rsidRDefault="00EC0258" w:rsidP="002B4595">
      <w:pPr>
        <w:pStyle w:val="Querytext"/>
        <w:spacing w:line="276" w:lineRule="auto"/>
      </w:pPr>
      <w:r>
        <w:t xml:space="preserve"> </w:t>
      </w:r>
      <w:proofErr w:type="spellStart"/>
      <w:r w:rsidR="00170A7E" w:rsidRPr="00451005">
        <w:t>b.BusinessUnitName</w:t>
      </w:r>
      <w:proofErr w:type="spellEnd"/>
    </w:p>
    <w:p w14:paraId="3E7EE00C" w14:textId="77777777" w:rsidR="00170A7E" w:rsidRPr="00451005" w:rsidRDefault="00170A7E" w:rsidP="002B4595">
      <w:pPr>
        <w:pStyle w:val="Querytext"/>
        <w:spacing w:line="276" w:lineRule="auto"/>
      </w:pPr>
    </w:p>
    <w:p w14:paraId="24660BE5" w14:textId="77777777" w:rsidR="00170A7E" w:rsidRPr="00451005" w:rsidRDefault="00170A7E" w:rsidP="002B4595">
      <w:pPr>
        <w:pStyle w:val="Querytext"/>
        <w:spacing w:line="276" w:lineRule="auto"/>
      </w:pPr>
      <w:r w:rsidRPr="00451005">
        <w:t>ORDER BY</w:t>
      </w:r>
    </w:p>
    <w:p w14:paraId="79E31A5E" w14:textId="0A35FAF3" w:rsidR="00170A7E" w:rsidRPr="00451005" w:rsidRDefault="00EC0258" w:rsidP="002B4595">
      <w:pPr>
        <w:pStyle w:val="Querytext"/>
        <w:spacing w:line="276" w:lineRule="auto"/>
      </w:pPr>
      <w:r>
        <w:t xml:space="preserve"> </w:t>
      </w:r>
      <w:proofErr w:type="spellStart"/>
      <w:r w:rsidR="00170A7E" w:rsidRPr="00451005">
        <w:t>b.BusinessUnitName</w:t>
      </w:r>
      <w:proofErr w:type="spellEnd"/>
    </w:p>
    <w:p w14:paraId="1877819C" w14:textId="77777777" w:rsidR="00170A7E" w:rsidRDefault="00170A7E" w:rsidP="002B4595">
      <w:pPr>
        <w:pStyle w:val="Heading2"/>
      </w:pPr>
      <w:bookmarkStart w:id="42" w:name="_Toc78985027"/>
      <w:bookmarkStart w:id="43" w:name="_Toc163657832"/>
      <w:bookmarkStart w:id="44" w:name="_Toc165455277"/>
      <w:bookmarkStart w:id="45" w:name="_Toc175134634"/>
      <w:r>
        <w:t>Clinical Visits Open &gt; 7 Days by Clinician</w:t>
      </w:r>
      <w:bookmarkEnd w:id="42"/>
      <w:bookmarkEnd w:id="43"/>
      <w:bookmarkEnd w:id="44"/>
      <w:bookmarkEnd w:id="45"/>
    </w:p>
    <w:p w14:paraId="3BB40215" w14:textId="77777777" w:rsidR="00170A7E" w:rsidRPr="00451005" w:rsidRDefault="00170A7E" w:rsidP="002B4595">
      <w:pPr>
        <w:pStyle w:val="Querytext"/>
        <w:spacing w:line="276" w:lineRule="auto"/>
      </w:pPr>
      <w:r w:rsidRPr="00451005">
        <w:t>/**</w:t>
      </w:r>
      <w:r w:rsidRPr="00451005">
        <w:tab/>
        <w:t>Requires Manual Data Alterations</w:t>
      </w:r>
      <w:r w:rsidRPr="00451005">
        <w:tab/>
        <w:t>**/</w:t>
      </w:r>
    </w:p>
    <w:p w14:paraId="03C0B341" w14:textId="77777777" w:rsidR="00170A7E" w:rsidRPr="00451005" w:rsidRDefault="00170A7E" w:rsidP="002B4595">
      <w:pPr>
        <w:pStyle w:val="Querytext"/>
        <w:spacing w:line="276" w:lineRule="auto"/>
      </w:pPr>
      <w:r w:rsidRPr="00451005">
        <w:t xml:space="preserve">DECLARE @StartDate </w:t>
      </w:r>
      <w:r>
        <w:t>Datetime</w:t>
      </w:r>
      <w:r w:rsidRPr="00451005">
        <w:t xml:space="preserve"> </w:t>
      </w:r>
      <w:r w:rsidRPr="00451005">
        <w:tab/>
        <w:t xml:space="preserve">= '2020-04-01 00:00:00.000' </w:t>
      </w:r>
    </w:p>
    <w:p w14:paraId="12A96D01" w14:textId="77777777" w:rsidR="00170A7E" w:rsidRPr="00451005" w:rsidRDefault="00170A7E" w:rsidP="002B4595">
      <w:pPr>
        <w:pStyle w:val="Querytext"/>
        <w:spacing w:line="276" w:lineRule="auto"/>
      </w:pPr>
      <w:r w:rsidRPr="00451005">
        <w:tab/>
        <w:t>--set the start date of the search</w:t>
      </w:r>
    </w:p>
    <w:p w14:paraId="08C76F2C" w14:textId="77777777" w:rsidR="00170A7E" w:rsidRPr="00451005" w:rsidRDefault="00170A7E" w:rsidP="002B4595">
      <w:pPr>
        <w:pStyle w:val="Querytext"/>
        <w:spacing w:line="276" w:lineRule="auto"/>
      </w:pPr>
      <w:r w:rsidRPr="00451005">
        <w:t xml:space="preserve">DECLARE @EndDate </w:t>
      </w:r>
      <w:r>
        <w:t>Datetime</w:t>
      </w:r>
      <w:r w:rsidRPr="00451005">
        <w:t xml:space="preserve"> </w:t>
      </w:r>
      <w:r w:rsidRPr="00451005">
        <w:tab/>
        <w:t xml:space="preserve">= '2020-04-21 00:00:00.000' </w:t>
      </w:r>
      <w:r w:rsidRPr="00451005">
        <w:br/>
        <w:t>-- set the end date of the search</w:t>
      </w:r>
    </w:p>
    <w:p w14:paraId="66009A1D" w14:textId="77777777" w:rsidR="00170A7E" w:rsidRPr="00451005" w:rsidRDefault="00170A7E" w:rsidP="002B4595">
      <w:pPr>
        <w:pStyle w:val="Querytext"/>
        <w:spacing w:line="276" w:lineRule="auto"/>
      </w:pPr>
    </w:p>
    <w:p w14:paraId="40252E0A" w14:textId="77777777" w:rsidR="00170A7E" w:rsidRPr="00451005" w:rsidRDefault="00170A7E" w:rsidP="002B4595">
      <w:pPr>
        <w:pStyle w:val="Querytext"/>
        <w:spacing w:line="276" w:lineRule="auto"/>
      </w:pPr>
      <w:r w:rsidRPr="00451005">
        <w:t>--These are the visit Status's you want to search for</w:t>
      </w:r>
    </w:p>
    <w:p w14:paraId="6D6417DD" w14:textId="77777777" w:rsidR="00170A7E" w:rsidRPr="00451005" w:rsidRDefault="00170A7E" w:rsidP="002B4595">
      <w:pPr>
        <w:pStyle w:val="Querytext"/>
        <w:spacing w:line="276" w:lineRule="auto"/>
      </w:pPr>
      <w:r w:rsidRPr="00451005">
        <w:t>DECLARE @Scheduled</w:t>
      </w:r>
      <w:r w:rsidRPr="00451005">
        <w:tab/>
        <w:t>Bit = 0</w:t>
      </w:r>
      <w:r w:rsidRPr="00451005">
        <w:tab/>
        <w:t>-- put a 1 if yes, 0 if no</w:t>
      </w:r>
    </w:p>
    <w:p w14:paraId="33F45825" w14:textId="77777777" w:rsidR="00170A7E" w:rsidRPr="00451005" w:rsidRDefault="00170A7E" w:rsidP="002B4595">
      <w:pPr>
        <w:pStyle w:val="Querytext"/>
        <w:spacing w:line="276" w:lineRule="auto"/>
      </w:pPr>
      <w:r w:rsidRPr="00451005">
        <w:lastRenderedPageBreak/>
        <w:t>DECLARE @Editing</w:t>
      </w:r>
      <w:r w:rsidRPr="00451005">
        <w:tab/>
        <w:t>Bit = 0</w:t>
      </w:r>
      <w:r w:rsidRPr="00451005">
        <w:tab/>
        <w:t>-- put a 1 if yes, 0 if no</w:t>
      </w:r>
    </w:p>
    <w:p w14:paraId="3FE65BC8" w14:textId="77777777" w:rsidR="00170A7E" w:rsidRPr="00451005" w:rsidRDefault="00170A7E" w:rsidP="002B4595">
      <w:pPr>
        <w:pStyle w:val="Querytext"/>
        <w:spacing w:line="276" w:lineRule="auto"/>
      </w:pPr>
      <w:r w:rsidRPr="00451005">
        <w:t>DECLARE @Deleted</w:t>
      </w:r>
      <w:r w:rsidRPr="00451005">
        <w:tab/>
        <w:t>Bit = 0</w:t>
      </w:r>
      <w:r w:rsidRPr="00451005">
        <w:tab/>
        <w:t>-- put a 1 if yes, 0 if no</w:t>
      </w:r>
    </w:p>
    <w:p w14:paraId="035BE76B" w14:textId="77777777" w:rsidR="00170A7E" w:rsidRPr="00451005" w:rsidRDefault="00170A7E" w:rsidP="002B4595">
      <w:pPr>
        <w:pStyle w:val="Querytext"/>
        <w:spacing w:line="276" w:lineRule="auto"/>
      </w:pPr>
      <w:r w:rsidRPr="00451005">
        <w:t>DECLARE @ReadyForReview</w:t>
      </w:r>
      <w:r w:rsidRPr="00451005">
        <w:tab/>
        <w:t>Bit = 0</w:t>
      </w:r>
      <w:r w:rsidRPr="00451005">
        <w:tab/>
        <w:t>-- put a 1 if yes, 0 if no</w:t>
      </w:r>
    </w:p>
    <w:p w14:paraId="77C9AC97" w14:textId="77777777" w:rsidR="00170A7E" w:rsidRPr="00451005" w:rsidRDefault="00170A7E" w:rsidP="002B4595">
      <w:pPr>
        <w:pStyle w:val="Querytext"/>
        <w:spacing w:line="276" w:lineRule="auto"/>
      </w:pPr>
      <w:r w:rsidRPr="00451005">
        <w:t>DECLARE @Accepted</w:t>
      </w:r>
      <w:r w:rsidRPr="00451005">
        <w:tab/>
        <w:t>Bit = 0</w:t>
      </w:r>
      <w:r w:rsidRPr="00451005">
        <w:tab/>
        <w:t>-- put a 1 if yes, 0 if no</w:t>
      </w:r>
    </w:p>
    <w:p w14:paraId="0EEF09F4" w14:textId="77777777" w:rsidR="00170A7E" w:rsidRPr="00451005" w:rsidRDefault="00170A7E" w:rsidP="002B4595">
      <w:pPr>
        <w:pStyle w:val="Querytext"/>
        <w:spacing w:line="276" w:lineRule="auto"/>
      </w:pPr>
      <w:r w:rsidRPr="00451005">
        <w:t>DECLARE @ReadyForFinalReview</w:t>
      </w:r>
      <w:r w:rsidRPr="00451005">
        <w:tab/>
        <w:t>Bit = 0</w:t>
      </w:r>
      <w:r w:rsidRPr="00451005">
        <w:tab/>
        <w:t>-- put a 1 if yes, 0 if no</w:t>
      </w:r>
    </w:p>
    <w:p w14:paraId="035D9B1A" w14:textId="77777777" w:rsidR="00170A7E" w:rsidRPr="00451005" w:rsidRDefault="00170A7E" w:rsidP="002B4595">
      <w:pPr>
        <w:pStyle w:val="Querytext"/>
        <w:spacing w:line="276" w:lineRule="auto"/>
      </w:pPr>
      <w:r w:rsidRPr="00451005">
        <w:t>DECLARE @Closed</w:t>
      </w:r>
      <w:r w:rsidRPr="00451005">
        <w:tab/>
        <w:t>Bit = 0</w:t>
      </w:r>
      <w:r w:rsidRPr="00451005">
        <w:tab/>
        <w:t>-- put a 1 if yes, 0 if no</w:t>
      </w:r>
    </w:p>
    <w:p w14:paraId="3913F688" w14:textId="77777777" w:rsidR="00170A7E" w:rsidRPr="00451005" w:rsidRDefault="00170A7E" w:rsidP="002B4595">
      <w:pPr>
        <w:pStyle w:val="Querytext"/>
        <w:spacing w:line="276" w:lineRule="auto"/>
      </w:pPr>
      <w:r w:rsidRPr="00451005">
        <w:t>DECLARE @Rejected</w:t>
      </w:r>
      <w:r w:rsidRPr="00451005">
        <w:tab/>
        <w:t>Bit = 0</w:t>
      </w:r>
      <w:r w:rsidRPr="00451005">
        <w:tab/>
        <w:t>-- put a 1 if yes, 0 if no</w:t>
      </w:r>
    </w:p>
    <w:p w14:paraId="4DE5A130" w14:textId="77777777" w:rsidR="00170A7E" w:rsidRPr="00451005" w:rsidRDefault="00170A7E" w:rsidP="002B4595">
      <w:pPr>
        <w:pStyle w:val="Querytext"/>
        <w:spacing w:line="276" w:lineRule="auto"/>
      </w:pPr>
      <w:r w:rsidRPr="00451005">
        <w:t>DECLARE @Error</w:t>
      </w:r>
      <w:r w:rsidRPr="00451005">
        <w:tab/>
        <w:t>Bit = 0</w:t>
      </w:r>
      <w:r w:rsidRPr="00451005">
        <w:tab/>
        <w:t>-- put a 1 if yes, 0 if no</w:t>
      </w:r>
    </w:p>
    <w:p w14:paraId="7D6589D9" w14:textId="77777777" w:rsidR="00170A7E" w:rsidRPr="00451005" w:rsidRDefault="00170A7E" w:rsidP="002B4595">
      <w:pPr>
        <w:pStyle w:val="Querytext"/>
        <w:spacing w:line="276" w:lineRule="auto"/>
      </w:pPr>
    </w:p>
    <w:p w14:paraId="3B663AC0" w14:textId="77777777" w:rsidR="00170A7E" w:rsidRPr="00451005" w:rsidRDefault="00170A7E" w:rsidP="002B4595">
      <w:pPr>
        <w:pStyle w:val="Querytext"/>
        <w:spacing w:line="276" w:lineRule="auto"/>
      </w:pPr>
      <w:r w:rsidRPr="00451005">
        <w:t>--This is to Exclude visit types of Missed Visit and No Visit Made</w:t>
      </w:r>
    </w:p>
    <w:p w14:paraId="5BE8A766" w14:textId="77777777" w:rsidR="00170A7E" w:rsidRPr="00451005" w:rsidRDefault="00170A7E" w:rsidP="002B4595">
      <w:pPr>
        <w:pStyle w:val="Querytext"/>
        <w:spacing w:line="276" w:lineRule="auto"/>
      </w:pPr>
      <w:r w:rsidRPr="00451005">
        <w:t>DECLARE @ExcludeVisits</w:t>
      </w:r>
      <w:r w:rsidRPr="00451005">
        <w:tab/>
        <w:t>Bit = 0</w:t>
      </w:r>
      <w:r w:rsidRPr="00451005">
        <w:tab/>
        <w:t>-- put a 1 if yes, 0 if no</w:t>
      </w:r>
    </w:p>
    <w:p w14:paraId="076AD11F" w14:textId="77777777" w:rsidR="00170A7E" w:rsidRPr="00451005" w:rsidRDefault="00170A7E" w:rsidP="002B4595">
      <w:pPr>
        <w:pStyle w:val="Querytext"/>
        <w:spacing w:line="276" w:lineRule="auto"/>
      </w:pPr>
    </w:p>
    <w:p w14:paraId="27E5364E" w14:textId="77777777" w:rsidR="00170A7E" w:rsidRPr="00451005" w:rsidRDefault="00170A7E" w:rsidP="002B4595">
      <w:pPr>
        <w:pStyle w:val="Querytext"/>
        <w:spacing w:line="276" w:lineRule="auto"/>
      </w:pPr>
      <w:r w:rsidRPr="00451005">
        <w:t>--Optional : specify Clinician to look for</w:t>
      </w:r>
    </w:p>
    <w:p w14:paraId="1F610FFA" w14:textId="77777777" w:rsidR="00170A7E" w:rsidRPr="00451005" w:rsidRDefault="00170A7E" w:rsidP="002B4595">
      <w:pPr>
        <w:pStyle w:val="Querytext"/>
        <w:spacing w:line="276" w:lineRule="auto"/>
      </w:pPr>
      <w:r w:rsidRPr="00451005">
        <w:t xml:space="preserve">DECLARE @ClinicianLastName </w:t>
      </w:r>
      <w:r>
        <w:t>VARCHAR</w:t>
      </w:r>
      <w:r w:rsidRPr="00451005">
        <w:t xml:space="preserve">(200) = '' --Put Last Name of the </w:t>
      </w:r>
      <w:proofErr w:type="spellStart"/>
      <w:r w:rsidRPr="00451005">
        <w:t>Clinican</w:t>
      </w:r>
      <w:proofErr w:type="spellEnd"/>
      <w:r w:rsidRPr="00451005">
        <w:t xml:space="preserve"> to search, or leave as an empty '' if you </w:t>
      </w:r>
      <w:proofErr w:type="spellStart"/>
      <w:r w:rsidRPr="00451005">
        <w:t>dont</w:t>
      </w:r>
      <w:proofErr w:type="spellEnd"/>
      <w:r w:rsidRPr="00451005">
        <w:t xml:space="preserve"> want to specify</w:t>
      </w:r>
    </w:p>
    <w:p w14:paraId="69AEA1CA" w14:textId="77777777" w:rsidR="00170A7E" w:rsidRPr="00451005" w:rsidRDefault="00170A7E" w:rsidP="002B4595">
      <w:pPr>
        <w:pStyle w:val="Querytext"/>
        <w:spacing w:line="276" w:lineRule="auto"/>
      </w:pPr>
    </w:p>
    <w:p w14:paraId="6B81B685" w14:textId="77777777" w:rsidR="00170A7E" w:rsidRPr="00451005" w:rsidRDefault="00170A7E" w:rsidP="002B4595">
      <w:pPr>
        <w:pStyle w:val="Querytext"/>
        <w:spacing w:line="276" w:lineRule="auto"/>
      </w:pPr>
      <w:r w:rsidRPr="00451005">
        <w:t>/**</w:t>
      </w:r>
      <w:r w:rsidRPr="00451005">
        <w:tab/>
        <w:t>Code Below</w:t>
      </w:r>
      <w:r>
        <w:t xml:space="preserve"> </w:t>
      </w:r>
      <w:r w:rsidRPr="00451005">
        <w:t>Do not alter</w:t>
      </w:r>
      <w:r w:rsidRPr="00451005">
        <w:tab/>
        <w:t>**/</w:t>
      </w:r>
    </w:p>
    <w:p w14:paraId="6A43FAFC" w14:textId="77777777" w:rsidR="00170A7E" w:rsidRPr="00451005" w:rsidRDefault="00170A7E" w:rsidP="002B4595">
      <w:pPr>
        <w:pStyle w:val="Querytext"/>
        <w:spacing w:line="276" w:lineRule="auto"/>
      </w:pPr>
    </w:p>
    <w:p w14:paraId="4D007A53" w14:textId="77777777" w:rsidR="00170A7E" w:rsidRPr="00451005" w:rsidRDefault="00170A7E" w:rsidP="002B4595">
      <w:pPr>
        <w:pStyle w:val="Querytext"/>
        <w:spacing w:line="276" w:lineRule="auto"/>
      </w:pPr>
      <w:r w:rsidRPr="00451005">
        <w:t>IF @Scheduled = 1</w:t>
      </w:r>
      <w:r w:rsidRPr="00451005">
        <w:tab/>
        <w:t>BEGIN</w:t>
      </w:r>
      <w:r w:rsidRPr="00451005">
        <w:tab/>
        <w:t>DECLARE @Status_Scheduled</w:t>
      </w:r>
      <w:r w:rsidRPr="00451005">
        <w:tab/>
      </w:r>
      <w:r>
        <w:t>VARCHAR</w:t>
      </w:r>
      <w:r w:rsidRPr="00451005">
        <w:t>(50) = 'Scheduled' END</w:t>
      </w:r>
    </w:p>
    <w:p w14:paraId="2661A7C2" w14:textId="77777777" w:rsidR="00170A7E" w:rsidRPr="00451005" w:rsidRDefault="00170A7E" w:rsidP="002B4595">
      <w:pPr>
        <w:pStyle w:val="Querytext"/>
        <w:spacing w:line="276" w:lineRule="auto"/>
      </w:pPr>
      <w:r w:rsidRPr="00451005">
        <w:t>IF @Editing = 1</w:t>
      </w:r>
      <w:r w:rsidRPr="00451005">
        <w:tab/>
        <w:t xml:space="preserve">BEGIN </w:t>
      </w:r>
      <w:r w:rsidRPr="00451005">
        <w:tab/>
        <w:t>DECLARE @Status_Editing</w:t>
      </w:r>
      <w:r w:rsidRPr="00451005">
        <w:tab/>
      </w:r>
      <w:r>
        <w:t>VARCHAR</w:t>
      </w:r>
      <w:r w:rsidRPr="00451005">
        <w:t>(50) = 'Editing' END</w:t>
      </w:r>
    </w:p>
    <w:p w14:paraId="0B6D7CA5" w14:textId="77777777" w:rsidR="00170A7E" w:rsidRPr="00451005" w:rsidRDefault="00170A7E" w:rsidP="002B4595">
      <w:pPr>
        <w:pStyle w:val="Querytext"/>
        <w:spacing w:line="276" w:lineRule="auto"/>
      </w:pPr>
      <w:r w:rsidRPr="00451005">
        <w:t>IF @Deleted = 1</w:t>
      </w:r>
      <w:r w:rsidRPr="00451005">
        <w:tab/>
        <w:t xml:space="preserve">BEGIN </w:t>
      </w:r>
      <w:r w:rsidRPr="00451005">
        <w:tab/>
        <w:t>DECLARE @Status_Deleted</w:t>
      </w:r>
      <w:r w:rsidRPr="00451005">
        <w:tab/>
      </w:r>
      <w:r>
        <w:t>VARCHAR</w:t>
      </w:r>
      <w:r w:rsidRPr="00451005">
        <w:t>(50) = 'Deleted' END</w:t>
      </w:r>
    </w:p>
    <w:p w14:paraId="02537E24" w14:textId="77777777" w:rsidR="00170A7E" w:rsidRPr="00451005" w:rsidRDefault="00170A7E" w:rsidP="002B4595">
      <w:pPr>
        <w:pStyle w:val="Querytext"/>
        <w:spacing w:line="276" w:lineRule="auto"/>
      </w:pPr>
      <w:r w:rsidRPr="00451005">
        <w:t>IF @ReadyForReview = 1 BEGIN</w:t>
      </w:r>
      <w:r w:rsidRPr="00451005">
        <w:tab/>
        <w:t>DECLARE @Status_RFR</w:t>
      </w:r>
      <w:r w:rsidRPr="00451005">
        <w:tab/>
      </w:r>
      <w:r>
        <w:t>VARCHAR</w:t>
      </w:r>
      <w:r w:rsidRPr="00451005">
        <w:t>(50) = 'Ready for Review' END</w:t>
      </w:r>
    </w:p>
    <w:p w14:paraId="581AE765" w14:textId="77777777" w:rsidR="00170A7E" w:rsidRPr="00451005" w:rsidRDefault="00170A7E" w:rsidP="002B4595">
      <w:pPr>
        <w:pStyle w:val="Querytext"/>
        <w:spacing w:line="276" w:lineRule="auto"/>
      </w:pPr>
      <w:r w:rsidRPr="00451005">
        <w:t>IF @Accepted = 1</w:t>
      </w:r>
      <w:r w:rsidRPr="00451005">
        <w:tab/>
        <w:t xml:space="preserve">BEGIN </w:t>
      </w:r>
      <w:r w:rsidRPr="00451005">
        <w:tab/>
        <w:t>DECLARE @Status_Accepted</w:t>
      </w:r>
      <w:r w:rsidRPr="00451005">
        <w:tab/>
      </w:r>
      <w:r>
        <w:t>VARCHAR</w:t>
      </w:r>
      <w:r w:rsidRPr="00451005">
        <w:t>(50) = 'Accepted' END</w:t>
      </w:r>
    </w:p>
    <w:p w14:paraId="1B2BF001" w14:textId="77777777" w:rsidR="00170A7E" w:rsidRPr="00451005" w:rsidRDefault="00170A7E" w:rsidP="002B4595">
      <w:pPr>
        <w:pStyle w:val="Querytext"/>
        <w:spacing w:line="276" w:lineRule="auto"/>
      </w:pPr>
      <w:r w:rsidRPr="00451005">
        <w:t>IF @ReadyForFinalReview = 1 BEGIN DECLARE @Status_RFFR</w:t>
      </w:r>
      <w:r w:rsidRPr="00451005">
        <w:tab/>
      </w:r>
      <w:r>
        <w:t>VARCHAR</w:t>
      </w:r>
      <w:r w:rsidRPr="00451005">
        <w:t>(50) = 'Ready for Final Review' END</w:t>
      </w:r>
    </w:p>
    <w:p w14:paraId="7FA30677" w14:textId="77777777" w:rsidR="00170A7E" w:rsidRPr="00451005" w:rsidRDefault="00170A7E" w:rsidP="002B4595">
      <w:pPr>
        <w:pStyle w:val="Querytext"/>
        <w:spacing w:line="276" w:lineRule="auto"/>
      </w:pPr>
      <w:r w:rsidRPr="00451005">
        <w:t>IF @Closed = 1</w:t>
      </w:r>
      <w:r w:rsidRPr="00451005">
        <w:tab/>
        <w:t>BEGIN</w:t>
      </w:r>
      <w:r w:rsidRPr="00451005">
        <w:tab/>
        <w:t>DECLARE @Status_Closed</w:t>
      </w:r>
      <w:r w:rsidRPr="00451005">
        <w:tab/>
      </w:r>
      <w:r>
        <w:t>VARCHAR</w:t>
      </w:r>
      <w:r w:rsidRPr="00451005">
        <w:t>(50) = 'Closed' END</w:t>
      </w:r>
    </w:p>
    <w:p w14:paraId="2C3BF499" w14:textId="77777777" w:rsidR="00170A7E" w:rsidRPr="00451005" w:rsidRDefault="00170A7E" w:rsidP="002B4595">
      <w:pPr>
        <w:pStyle w:val="Querytext"/>
        <w:spacing w:line="276" w:lineRule="auto"/>
      </w:pPr>
      <w:r w:rsidRPr="00451005">
        <w:t>IF @Rejected = 1</w:t>
      </w:r>
      <w:r w:rsidRPr="00451005">
        <w:tab/>
        <w:t>BEGIN</w:t>
      </w:r>
      <w:r w:rsidRPr="00451005">
        <w:tab/>
        <w:t>DECLARE @Status_Rejected</w:t>
      </w:r>
      <w:r w:rsidRPr="00451005">
        <w:tab/>
      </w:r>
      <w:r>
        <w:t>VARCHAR</w:t>
      </w:r>
      <w:r w:rsidRPr="00451005">
        <w:t>(50) = 'Rejected' END</w:t>
      </w:r>
    </w:p>
    <w:p w14:paraId="132364AE" w14:textId="77777777" w:rsidR="00170A7E" w:rsidRPr="00451005" w:rsidRDefault="00170A7E" w:rsidP="002B4595">
      <w:pPr>
        <w:pStyle w:val="Querytext"/>
        <w:spacing w:line="276" w:lineRule="auto"/>
      </w:pPr>
      <w:r w:rsidRPr="00451005">
        <w:t>IF @Error = 1</w:t>
      </w:r>
      <w:r w:rsidRPr="00451005">
        <w:tab/>
        <w:t xml:space="preserve">BEGIN </w:t>
      </w:r>
      <w:r w:rsidRPr="00451005">
        <w:tab/>
        <w:t>DECLARE @Status_Error</w:t>
      </w:r>
      <w:r w:rsidRPr="00451005">
        <w:tab/>
      </w:r>
      <w:r>
        <w:t>VARCHAR</w:t>
      </w:r>
      <w:r w:rsidRPr="00451005">
        <w:t>(50) = 'Error' END</w:t>
      </w:r>
    </w:p>
    <w:p w14:paraId="4FDA2B8B" w14:textId="77777777" w:rsidR="00170A7E" w:rsidRPr="00451005" w:rsidRDefault="00170A7E" w:rsidP="002B4595">
      <w:pPr>
        <w:pStyle w:val="Querytext"/>
        <w:spacing w:line="276" w:lineRule="auto"/>
      </w:pPr>
    </w:p>
    <w:p w14:paraId="7FC56682" w14:textId="77777777" w:rsidR="00170A7E" w:rsidRPr="00451005" w:rsidRDefault="00170A7E" w:rsidP="002B4595">
      <w:pPr>
        <w:pStyle w:val="Querytext"/>
        <w:spacing w:line="276" w:lineRule="auto"/>
      </w:pPr>
      <w:r w:rsidRPr="00451005">
        <w:t>SELECT</w:t>
      </w:r>
    </w:p>
    <w:p w14:paraId="52FA8276" w14:textId="77777777" w:rsidR="00170A7E" w:rsidRPr="00451005" w:rsidRDefault="00170A7E" w:rsidP="002B4595">
      <w:pPr>
        <w:pStyle w:val="Querytext"/>
        <w:spacing w:line="276" w:lineRule="auto"/>
      </w:pPr>
      <w:r>
        <w:t xml:space="preserve"> </w:t>
      </w:r>
      <w:proofErr w:type="spellStart"/>
      <w:r w:rsidRPr="00451005">
        <w:t>company.CompanyName</w:t>
      </w:r>
      <w:proofErr w:type="spellEnd"/>
    </w:p>
    <w:p w14:paraId="6F6BBECF" w14:textId="77777777" w:rsidR="00170A7E" w:rsidRPr="00451005" w:rsidRDefault="00170A7E" w:rsidP="002B4595">
      <w:pPr>
        <w:pStyle w:val="Querytext"/>
        <w:spacing w:line="276" w:lineRule="auto"/>
      </w:pPr>
      <w:r w:rsidRPr="00451005">
        <w:t xml:space="preserve">, </w:t>
      </w:r>
      <w:proofErr w:type="spellStart"/>
      <w:r w:rsidRPr="00451005">
        <w:t>busunit.BusinessUnitName</w:t>
      </w:r>
      <w:proofErr w:type="spellEnd"/>
    </w:p>
    <w:p w14:paraId="1383F227" w14:textId="77777777" w:rsidR="00170A7E" w:rsidRPr="00451005" w:rsidRDefault="00170A7E" w:rsidP="002B4595">
      <w:pPr>
        <w:pStyle w:val="Querytext"/>
        <w:spacing w:line="276" w:lineRule="auto"/>
      </w:pPr>
      <w:r w:rsidRPr="00451005">
        <w:t xml:space="preserve">, </w:t>
      </w:r>
      <w:proofErr w:type="spellStart"/>
      <w:r w:rsidRPr="00451005">
        <w:t>adm.CurrentAdmissionStatus</w:t>
      </w:r>
      <w:proofErr w:type="spellEnd"/>
    </w:p>
    <w:p w14:paraId="47ED8BD3" w14:textId="77777777" w:rsidR="00170A7E" w:rsidRPr="00451005" w:rsidRDefault="00170A7E" w:rsidP="002B4595">
      <w:pPr>
        <w:pStyle w:val="Querytext"/>
        <w:spacing w:line="276" w:lineRule="auto"/>
      </w:pPr>
      <w:r w:rsidRPr="00451005">
        <w:t xml:space="preserve">, </w:t>
      </w:r>
      <w:proofErr w:type="spellStart"/>
      <w:r w:rsidRPr="00451005">
        <w:t>adm.SOCDate</w:t>
      </w:r>
      <w:proofErr w:type="spellEnd"/>
    </w:p>
    <w:p w14:paraId="7F19E654" w14:textId="77777777" w:rsidR="00170A7E" w:rsidRPr="00451005" w:rsidRDefault="00170A7E" w:rsidP="002B4595">
      <w:pPr>
        <w:pStyle w:val="Querytext"/>
        <w:spacing w:line="276" w:lineRule="auto"/>
      </w:pPr>
      <w:r w:rsidRPr="00451005">
        <w:t xml:space="preserve">, </w:t>
      </w:r>
      <w:proofErr w:type="spellStart"/>
      <w:r w:rsidRPr="00451005">
        <w:t>team.TeamName</w:t>
      </w:r>
      <w:proofErr w:type="spellEnd"/>
      <w:r w:rsidRPr="00451005">
        <w:t xml:space="preserve"> 'Patient Team'</w:t>
      </w:r>
    </w:p>
    <w:p w14:paraId="1FA62C10" w14:textId="77777777" w:rsidR="00170A7E" w:rsidRPr="00451005" w:rsidRDefault="00170A7E" w:rsidP="002B4595">
      <w:pPr>
        <w:pStyle w:val="Querytext"/>
        <w:spacing w:line="276" w:lineRule="auto"/>
      </w:pPr>
      <w:r w:rsidRPr="00451005">
        <w:t xml:space="preserve">, </w:t>
      </w:r>
      <w:proofErr w:type="spellStart"/>
      <w:r w:rsidRPr="00451005">
        <w:t>CurrentPatientTeam.EffectiveStartDate</w:t>
      </w:r>
      <w:proofErr w:type="spellEnd"/>
      <w:r w:rsidRPr="00451005">
        <w:t xml:space="preserve"> 'Patient Team Effective Date'</w:t>
      </w:r>
    </w:p>
    <w:p w14:paraId="44F52BEB" w14:textId="77777777" w:rsidR="00170A7E" w:rsidRPr="00451005" w:rsidRDefault="00170A7E" w:rsidP="002B4595">
      <w:pPr>
        <w:pStyle w:val="Querytext"/>
        <w:spacing w:line="276" w:lineRule="auto"/>
      </w:pPr>
      <w:r w:rsidRPr="00451005">
        <w:t xml:space="preserve">, </w:t>
      </w:r>
      <w:proofErr w:type="spellStart"/>
      <w:r w:rsidRPr="00451005">
        <w:t>visit.VisitStatus</w:t>
      </w:r>
      <w:proofErr w:type="spellEnd"/>
    </w:p>
    <w:p w14:paraId="0CA2A280" w14:textId="77777777" w:rsidR="00170A7E" w:rsidRPr="00451005" w:rsidRDefault="00170A7E" w:rsidP="002B4595">
      <w:pPr>
        <w:pStyle w:val="Querytext"/>
        <w:spacing w:line="276" w:lineRule="auto"/>
      </w:pPr>
      <w:r w:rsidRPr="00451005">
        <w:t xml:space="preserve">, </w:t>
      </w:r>
      <w:proofErr w:type="spellStart"/>
      <w:r w:rsidRPr="00451005">
        <w:t>visit.DisciplineCategory</w:t>
      </w:r>
      <w:proofErr w:type="spellEnd"/>
    </w:p>
    <w:p w14:paraId="5640D0F4" w14:textId="77777777" w:rsidR="00170A7E" w:rsidRPr="00451005" w:rsidRDefault="00170A7E" w:rsidP="002B4595">
      <w:pPr>
        <w:pStyle w:val="Querytext"/>
        <w:spacing w:line="276" w:lineRule="auto"/>
      </w:pPr>
      <w:r w:rsidRPr="00451005">
        <w:t xml:space="preserve">, </w:t>
      </w:r>
      <w:proofErr w:type="spellStart"/>
      <w:r w:rsidRPr="00451005">
        <w:t>visit.Discipline</w:t>
      </w:r>
      <w:proofErr w:type="spellEnd"/>
    </w:p>
    <w:p w14:paraId="0F9D1349" w14:textId="77777777" w:rsidR="00170A7E" w:rsidRPr="00451005" w:rsidRDefault="00170A7E" w:rsidP="002B4595">
      <w:pPr>
        <w:pStyle w:val="Querytext"/>
        <w:spacing w:line="276" w:lineRule="auto"/>
      </w:pPr>
      <w:r w:rsidRPr="00451005">
        <w:t xml:space="preserve">, </w:t>
      </w:r>
      <w:proofErr w:type="spellStart"/>
      <w:r w:rsidRPr="00451005">
        <w:t>visit.VisitType</w:t>
      </w:r>
      <w:proofErr w:type="spellEnd"/>
    </w:p>
    <w:p w14:paraId="17F9878D" w14:textId="77777777" w:rsidR="00170A7E" w:rsidRPr="00451005" w:rsidRDefault="00170A7E" w:rsidP="002B4595">
      <w:pPr>
        <w:pStyle w:val="Querytext"/>
        <w:spacing w:line="276" w:lineRule="auto"/>
      </w:pPr>
      <w:r w:rsidRPr="00451005">
        <w:t xml:space="preserve">, </w:t>
      </w:r>
      <w:proofErr w:type="spellStart"/>
      <w:r w:rsidRPr="00451005">
        <w:t>visit.VisitNoteTemplate</w:t>
      </w:r>
      <w:proofErr w:type="spellEnd"/>
    </w:p>
    <w:p w14:paraId="5AD1F042" w14:textId="77777777" w:rsidR="00170A7E" w:rsidRPr="00451005" w:rsidRDefault="00170A7E" w:rsidP="002B4595">
      <w:pPr>
        <w:pStyle w:val="Querytext"/>
        <w:spacing w:line="276" w:lineRule="auto"/>
      </w:pPr>
      <w:r w:rsidRPr="00451005">
        <w:t xml:space="preserve">, </w:t>
      </w:r>
      <w:proofErr w:type="spellStart"/>
      <w:r w:rsidRPr="00451005">
        <w:t>clinican.ClinicianName</w:t>
      </w:r>
      <w:proofErr w:type="spellEnd"/>
    </w:p>
    <w:p w14:paraId="42FAEB1E" w14:textId="77777777" w:rsidR="00170A7E" w:rsidRPr="00451005" w:rsidRDefault="00170A7E" w:rsidP="002B4595">
      <w:pPr>
        <w:pStyle w:val="Querytext"/>
        <w:spacing w:line="276" w:lineRule="auto"/>
      </w:pPr>
      <w:r w:rsidRPr="00451005">
        <w:lastRenderedPageBreak/>
        <w:t xml:space="preserve">, </w:t>
      </w:r>
      <w:proofErr w:type="spellStart"/>
      <w:r w:rsidRPr="00451005">
        <w:t>patient.PatientFullName</w:t>
      </w:r>
      <w:proofErr w:type="spellEnd"/>
    </w:p>
    <w:p w14:paraId="2F1AC141" w14:textId="77777777" w:rsidR="00170A7E" w:rsidRPr="00451005" w:rsidRDefault="00170A7E" w:rsidP="002B4595">
      <w:pPr>
        <w:pStyle w:val="Querytext"/>
        <w:spacing w:line="276" w:lineRule="auto"/>
      </w:pPr>
      <w:r w:rsidRPr="00451005">
        <w:t xml:space="preserve">, </w:t>
      </w:r>
      <w:proofErr w:type="spellStart"/>
      <w:r w:rsidRPr="00451005">
        <w:t>patient.MRN</w:t>
      </w:r>
      <w:proofErr w:type="spellEnd"/>
    </w:p>
    <w:p w14:paraId="3074AEE9" w14:textId="77777777" w:rsidR="00170A7E" w:rsidRPr="00451005" w:rsidRDefault="00170A7E" w:rsidP="002B4595">
      <w:pPr>
        <w:pStyle w:val="Querytext"/>
        <w:spacing w:line="276" w:lineRule="auto"/>
      </w:pPr>
      <w:r w:rsidRPr="00451005">
        <w:t xml:space="preserve">, </w:t>
      </w:r>
      <w:proofErr w:type="spellStart"/>
      <w:r w:rsidRPr="00451005">
        <w:t>visit.VisitStartDate</w:t>
      </w:r>
      <w:proofErr w:type="spellEnd"/>
    </w:p>
    <w:p w14:paraId="0766E163" w14:textId="77777777" w:rsidR="00170A7E" w:rsidRPr="00451005" w:rsidRDefault="00170A7E" w:rsidP="002B4595">
      <w:pPr>
        <w:pStyle w:val="Querytext"/>
        <w:spacing w:line="276" w:lineRule="auto"/>
      </w:pPr>
      <w:r w:rsidRPr="00451005">
        <w:t xml:space="preserve">, </w:t>
      </w:r>
      <w:proofErr w:type="spellStart"/>
      <w:r w:rsidRPr="00451005">
        <w:t>visit.VisitTimeIn</w:t>
      </w:r>
      <w:proofErr w:type="spellEnd"/>
    </w:p>
    <w:p w14:paraId="10E1440C" w14:textId="77777777" w:rsidR="00170A7E" w:rsidRPr="00451005" w:rsidRDefault="00170A7E" w:rsidP="002B4595">
      <w:pPr>
        <w:pStyle w:val="Querytext"/>
        <w:spacing w:line="276" w:lineRule="auto"/>
      </w:pPr>
      <w:r w:rsidRPr="00451005">
        <w:t xml:space="preserve">, </w:t>
      </w:r>
      <w:proofErr w:type="spellStart"/>
      <w:r w:rsidRPr="00451005">
        <w:t>visit.VisitEndDate</w:t>
      </w:r>
      <w:proofErr w:type="spellEnd"/>
    </w:p>
    <w:p w14:paraId="2CFC32DD" w14:textId="77777777" w:rsidR="00170A7E" w:rsidRPr="00451005" w:rsidRDefault="00170A7E" w:rsidP="002B4595">
      <w:pPr>
        <w:pStyle w:val="Querytext"/>
        <w:spacing w:line="276" w:lineRule="auto"/>
      </w:pPr>
      <w:r w:rsidRPr="00451005">
        <w:t xml:space="preserve">, </w:t>
      </w:r>
      <w:proofErr w:type="spellStart"/>
      <w:r w:rsidRPr="00451005">
        <w:t>visit.VisitTimeOut</w:t>
      </w:r>
      <w:proofErr w:type="spellEnd"/>
    </w:p>
    <w:p w14:paraId="62380C18" w14:textId="77777777" w:rsidR="00170A7E" w:rsidRPr="00451005" w:rsidRDefault="00170A7E" w:rsidP="002B4595">
      <w:pPr>
        <w:pStyle w:val="Querytext"/>
        <w:spacing w:line="276" w:lineRule="auto"/>
      </w:pPr>
      <w:r w:rsidRPr="00451005">
        <w:t xml:space="preserve">, </w:t>
      </w:r>
      <w:proofErr w:type="spellStart"/>
      <w:r w:rsidRPr="00451005">
        <w:t>visit.VisitTimeDuration</w:t>
      </w:r>
      <w:proofErr w:type="spellEnd"/>
    </w:p>
    <w:p w14:paraId="1B34DD52" w14:textId="77777777" w:rsidR="00170A7E" w:rsidRPr="00451005" w:rsidRDefault="00170A7E" w:rsidP="002B4595">
      <w:pPr>
        <w:pStyle w:val="Querytext"/>
        <w:spacing w:line="276" w:lineRule="auto"/>
      </w:pPr>
      <w:r w:rsidRPr="00451005">
        <w:t xml:space="preserve">, </w:t>
      </w:r>
      <w:proofErr w:type="spellStart"/>
      <w:r w:rsidRPr="00451005">
        <w:t>visit.VisitClosedDate</w:t>
      </w:r>
      <w:proofErr w:type="spellEnd"/>
    </w:p>
    <w:p w14:paraId="561B5C25" w14:textId="77777777" w:rsidR="00170A7E" w:rsidRPr="00451005" w:rsidRDefault="00170A7E" w:rsidP="002B4595">
      <w:pPr>
        <w:pStyle w:val="Querytext"/>
        <w:spacing w:line="276" w:lineRule="auto"/>
      </w:pPr>
      <w:r w:rsidRPr="00451005">
        <w:t xml:space="preserve">, CASE </w:t>
      </w:r>
    </w:p>
    <w:p w14:paraId="72AACA9C" w14:textId="77777777" w:rsidR="00170A7E" w:rsidRPr="00451005" w:rsidRDefault="00170A7E" w:rsidP="002B4595">
      <w:pPr>
        <w:pStyle w:val="Querytext"/>
        <w:spacing w:line="276" w:lineRule="auto"/>
      </w:pPr>
      <w:r w:rsidRPr="00451005">
        <w:tab/>
        <w:t xml:space="preserve">WHEN </w:t>
      </w:r>
      <w:proofErr w:type="spellStart"/>
      <w:r w:rsidRPr="00451005">
        <w:t>visit.VisitClosedDate</w:t>
      </w:r>
      <w:proofErr w:type="spellEnd"/>
      <w:r w:rsidRPr="00451005">
        <w:t xml:space="preserve"> IS NOT NULL THEN DATEDIFF(Day, </w:t>
      </w:r>
      <w:proofErr w:type="spellStart"/>
      <w:r w:rsidRPr="00451005">
        <w:t>visit.VisitStartDate</w:t>
      </w:r>
      <w:proofErr w:type="spellEnd"/>
      <w:r w:rsidRPr="00451005">
        <w:t xml:space="preserve">, </w:t>
      </w:r>
      <w:proofErr w:type="spellStart"/>
      <w:r w:rsidRPr="00451005">
        <w:t>visit.VisitClosedDate</w:t>
      </w:r>
      <w:proofErr w:type="spellEnd"/>
      <w:r w:rsidRPr="00451005">
        <w:t xml:space="preserve">) </w:t>
      </w:r>
    </w:p>
    <w:p w14:paraId="1D2BB457" w14:textId="77777777" w:rsidR="00170A7E" w:rsidRPr="00451005" w:rsidRDefault="00170A7E" w:rsidP="002B4595">
      <w:pPr>
        <w:pStyle w:val="Querytext"/>
        <w:spacing w:line="276" w:lineRule="auto"/>
      </w:pPr>
      <w:r w:rsidRPr="00451005">
        <w:tab/>
        <w:t xml:space="preserve">ELSE DATEDIFF(Day, </w:t>
      </w:r>
      <w:proofErr w:type="spellStart"/>
      <w:r w:rsidRPr="00451005">
        <w:t>visit.VisitStartDate</w:t>
      </w:r>
      <w:proofErr w:type="spellEnd"/>
      <w:r w:rsidRPr="00451005">
        <w:t>, GETDATE())</w:t>
      </w:r>
    </w:p>
    <w:p w14:paraId="30B23636" w14:textId="77777777" w:rsidR="00170A7E" w:rsidRPr="00451005" w:rsidRDefault="00170A7E" w:rsidP="002B4595">
      <w:pPr>
        <w:pStyle w:val="Querytext"/>
        <w:spacing w:line="276" w:lineRule="auto"/>
      </w:pPr>
      <w:r>
        <w:t xml:space="preserve"> </w:t>
      </w:r>
      <w:r w:rsidRPr="00451005">
        <w:t>END AS [Days Open]</w:t>
      </w:r>
    </w:p>
    <w:p w14:paraId="3FD68FD5" w14:textId="77777777" w:rsidR="00170A7E" w:rsidRPr="00451005" w:rsidRDefault="00170A7E" w:rsidP="002B4595">
      <w:pPr>
        <w:pStyle w:val="Querytext"/>
        <w:spacing w:line="276" w:lineRule="auto"/>
      </w:pPr>
      <w:r w:rsidRPr="00451005">
        <w:t xml:space="preserve">FROM </w:t>
      </w:r>
      <w:proofErr w:type="spellStart"/>
      <w:r w:rsidRPr="00451005">
        <w:t>Data.vVisit</w:t>
      </w:r>
      <w:proofErr w:type="spellEnd"/>
      <w:r w:rsidRPr="00451005">
        <w:t xml:space="preserve"> visit WITH(</w:t>
      </w:r>
      <w:proofErr w:type="spellStart"/>
      <w:r w:rsidRPr="00451005">
        <w:t>NoLock</w:t>
      </w:r>
      <w:proofErr w:type="spellEnd"/>
      <w:r w:rsidRPr="00451005">
        <w:t>)</w:t>
      </w:r>
    </w:p>
    <w:p w14:paraId="2558AC88" w14:textId="77777777" w:rsidR="00170A7E" w:rsidRPr="00451005" w:rsidRDefault="00170A7E" w:rsidP="002B4595">
      <w:pPr>
        <w:pStyle w:val="Querytext"/>
        <w:spacing w:line="276" w:lineRule="auto"/>
      </w:pPr>
      <w:r w:rsidRPr="00451005">
        <w:t xml:space="preserve">INNER JOIN </w:t>
      </w:r>
      <w:proofErr w:type="spellStart"/>
      <w:r w:rsidRPr="00451005">
        <w:t>Data.vCompanyUnit</w:t>
      </w:r>
      <w:proofErr w:type="spellEnd"/>
      <w:r w:rsidRPr="00451005">
        <w:t xml:space="preserve"> company WITH(</w:t>
      </w:r>
      <w:proofErr w:type="spellStart"/>
      <w:r w:rsidRPr="00451005">
        <w:t>NoLock</w:t>
      </w:r>
      <w:proofErr w:type="spellEnd"/>
      <w:r w:rsidRPr="00451005">
        <w:t xml:space="preserve">) ON </w:t>
      </w:r>
      <w:proofErr w:type="spellStart"/>
      <w:r w:rsidRPr="00451005">
        <w:t>visit.CompanyUnitKey</w:t>
      </w:r>
      <w:proofErr w:type="spellEnd"/>
      <w:r w:rsidRPr="00451005">
        <w:t xml:space="preserve"> = </w:t>
      </w:r>
      <w:proofErr w:type="spellStart"/>
      <w:r w:rsidRPr="00451005">
        <w:t>company.CompanyUnitKey</w:t>
      </w:r>
      <w:proofErr w:type="spellEnd"/>
    </w:p>
    <w:p w14:paraId="55DFA230" w14:textId="77777777" w:rsidR="00170A7E" w:rsidRPr="00451005" w:rsidRDefault="00170A7E" w:rsidP="002B4595">
      <w:pPr>
        <w:pStyle w:val="Querytext"/>
        <w:spacing w:line="276" w:lineRule="auto"/>
      </w:pPr>
      <w:r w:rsidRPr="00451005">
        <w:t xml:space="preserve">INNER JOIN </w:t>
      </w:r>
      <w:proofErr w:type="spellStart"/>
      <w:r w:rsidRPr="00451005">
        <w:t>Data.vBusinessUnit</w:t>
      </w:r>
      <w:proofErr w:type="spellEnd"/>
      <w:r w:rsidRPr="00451005">
        <w:t xml:space="preserve"> </w:t>
      </w:r>
      <w:proofErr w:type="spellStart"/>
      <w:r w:rsidRPr="00451005">
        <w:t>busunit</w:t>
      </w:r>
      <w:proofErr w:type="spellEnd"/>
      <w:r w:rsidRPr="00451005">
        <w:t xml:space="preserve"> WITH(</w:t>
      </w:r>
      <w:proofErr w:type="spellStart"/>
      <w:r w:rsidRPr="00451005">
        <w:t>NoLock</w:t>
      </w:r>
      <w:proofErr w:type="spellEnd"/>
      <w:r w:rsidRPr="00451005">
        <w:t xml:space="preserve">) ON </w:t>
      </w:r>
      <w:proofErr w:type="spellStart"/>
      <w:r w:rsidRPr="00451005">
        <w:t>visit.BusinessUnitKey</w:t>
      </w:r>
      <w:proofErr w:type="spellEnd"/>
      <w:r w:rsidRPr="00451005">
        <w:t xml:space="preserve"> = </w:t>
      </w:r>
      <w:proofErr w:type="spellStart"/>
      <w:r w:rsidRPr="00451005">
        <w:t>busunit.BusinessUnitKey</w:t>
      </w:r>
      <w:proofErr w:type="spellEnd"/>
    </w:p>
    <w:p w14:paraId="7F5E01E5" w14:textId="77777777" w:rsidR="00170A7E" w:rsidRPr="00451005" w:rsidRDefault="00170A7E" w:rsidP="002B4595">
      <w:pPr>
        <w:pStyle w:val="Querytext"/>
        <w:spacing w:line="276" w:lineRule="auto"/>
      </w:pPr>
      <w:r w:rsidRPr="00451005">
        <w:t xml:space="preserve">INNER JOIN </w:t>
      </w:r>
      <w:proofErr w:type="spellStart"/>
      <w:r w:rsidRPr="00451005">
        <w:t>Data.vAdmission</w:t>
      </w:r>
      <w:proofErr w:type="spellEnd"/>
      <w:r w:rsidRPr="00451005">
        <w:t xml:space="preserve"> </w:t>
      </w:r>
      <w:proofErr w:type="spellStart"/>
      <w:r w:rsidRPr="00451005">
        <w:t>adm</w:t>
      </w:r>
      <w:proofErr w:type="spellEnd"/>
      <w:r w:rsidRPr="00451005">
        <w:t xml:space="preserve"> WITH(</w:t>
      </w:r>
      <w:proofErr w:type="spellStart"/>
      <w:r w:rsidRPr="00451005">
        <w:t>NoLock</w:t>
      </w:r>
      <w:proofErr w:type="spellEnd"/>
      <w:r w:rsidRPr="00451005">
        <w:t xml:space="preserve">) ON </w:t>
      </w:r>
      <w:proofErr w:type="spellStart"/>
      <w:r w:rsidRPr="00451005">
        <w:t>visit.AdmissionKey</w:t>
      </w:r>
      <w:proofErr w:type="spellEnd"/>
      <w:r w:rsidRPr="00451005">
        <w:t xml:space="preserve"> = </w:t>
      </w:r>
      <w:proofErr w:type="spellStart"/>
      <w:r w:rsidRPr="00451005">
        <w:t>adm.AdmissionKey</w:t>
      </w:r>
      <w:proofErr w:type="spellEnd"/>
    </w:p>
    <w:p w14:paraId="547BB510" w14:textId="77777777" w:rsidR="00170A7E" w:rsidRPr="00451005" w:rsidRDefault="00170A7E" w:rsidP="002B4595">
      <w:pPr>
        <w:pStyle w:val="Querytext"/>
        <w:spacing w:line="276" w:lineRule="auto"/>
      </w:pPr>
      <w:r w:rsidRPr="00451005">
        <w:t xml:space="preserve">INNER JOIN </w:t>
      </w:r>
      <w:proofErr w:type="spellStart"/>
      <w:r w:rsidRPr="00451005">
        <w:t>Data.vPatient</w:t>
      </w:r>
      <w:proofErr w:type="spellEnd"/>
      <w:r w:rsidRPr="00451005">
        <w:t xml:space="preserve"> patient WITH(</w:t>
      </w:r>
      <w:proofErr w:type="spellStart"/>
      <w:r w:rsidRPr="00451005">
        <w:t>NoLock</w:t>
      </w:r>
      <w:proofErr w:type="spellEnd"/>
      <w:r w:rsidRPr="00451005">
        <w:t xml:space="preserve">) ON </w:t>
      </w:r>
      <w:proofErr w:type="spellStart"/>
      <w:r w:rsidRPr="00451005">
        <w:t>adm.PatientKey</w:t>
      </w:r>
      <w:proofErr w:type="spellEnd"/>
      <w:r w:rsidRPr="00451005">
        <w:t xml:space="preserve"> = </w:t>
      </w:r>
      <w:proofErr w:type="spellStart"/>
      <w:r w:rsidRPr="00451005">
        <w:t>patient.PatientKey</w:t>
      </w:r>
      <w:proofErr w:type="spellEnd"/>
    </w:p>
    <w:p w14:paraId="28DDFEDB" w14:textId="77777777" w:rsidR="00170A7E" w:rsidRPr="00451005" w:rsidRDefault="00170A7E" w:rsidP="002B4595">
      <w:pPr>
        <w:pStyle w:val="Querytext"/>
        <w:spacing w:line="276" w:lineRule="auto"/>
      </w:pPr>
      <w:r w:rsidRPr="00451005">
        <w:t xml:space="preserve">INNER JOIN </w:t>
      </w:r>
      <w:proofErr w:type="spellStart"/>
      <w:r w:rsidRPr="00451005">
        <w:t>Data.vClinician</w:t>
      </w:r>
      <w:proofErr w:type="spellEnd"/>
      <w:r w:rsidRPr="00451005">
        <w:t xml:space="preserve"> </w:t>
      </w:r>
      <w:proofErr w:type="spellStart"/>
      <w:r w:rsidRPr="00451005">
        <w:t>clinican</w:t>
      </w:r>
      <w:proofErr w:type="spellEnd"/>
      <w:r w:rsidRPr="00451005">
        <w:t xml:space="preserve"> WITH(</w:t>
      </w:r>
      <w:proofErr w:type="spellStart"/>
      <w:r w:rsidRPr="00451005">
        <w:t>NoLock</w:t>
      </w:r>
      <w:proofErr w:type="spellEnd"/>
      <w:r w:rsidRPr="00451005">
        <w:t xml:space="preserve">) ON </w:t>
      </w:r>
      <w:proofErr w:type="spellStart"/>
      <w:r w:rsidRPr="00451005">
        <w:t>visit.ClinicianKey</w:t>
      </w:r>
      <w:proofErr w:type="spellEnd"/>
      <w:r w:rsidRPr="00451005">
        <w:t xml:space="preserve"> = </w:t>
      </w:r>
      <w:proofErr w:type="spellStart"/>
      <w:r w:rsidRPr="00451005">
        <w:t>clinican.ClinicianKey</w:t>
      </w:r>
      <w:proofErr w:type="spellEnd"/>
    </w:p>
    <w:p w14:paraId="6786DB71" w14:textId="77777777" w:rsidR="00170A7E" w:rsidRPr="00451005" w:rsidRDefault="00170A7E" w:rsidP="002B4595">
      <w:pPr>
        <w:pStyle w:val="Querytext"/>
        <w:spacing w:line="276" w:lineRule="auto"/>
      </w:pPr>
      <w:r w:rsidRPr="00451005">
        <w:t>OUTER APPLY (</w:t>
      </w:r>
    </w:p>
    <w:p w14:paraId="3B9D6D9F" w14:textId="77777777" w:rsidR="00170A7E" w:rsidRPr="00451005" w:rsidRDefault="00170A7E" w:rsidP="002B4595">
      <w:pPr>
        <w:pStyle w:val="Querytext"/>
        <w:spacing w:line="276" w:lineRule="auto"/>
      </w:pPr>
      <w:r w:rsidRPr="00451005">
        <w:tab/>
        <w:t xml:space="preserve">SELECT top 1 </w:t>
      </w:r>
      <w:proofErr w:type="spellStart"/>
      <w:r w:rsidRPr="00451005">
        <w:t>pteam.PatientTeamKey</w:t>
      </w:r>
      <w:proofErr w:type="spellEnd"/>
      <w:r w:rsidRPr="00451005">
        <w:t xml:space="preserve">, </w:t>
      </w:r>
      <w:proofErr w:type="spellStart"/>
      <w:r w:rsidRPr="00451005">
        <w:t>pteam.TeamKey</w:t>
      </w:r>
      <w:proofErr w:type="spellEnd"/>
      <w:r w:rsidRPr="00451005">
        <w:t xml:space="preserve">, </w:t>
      </w:r>
      <w:proofErr w:type="spellStart"/>
      <w:r w:rsidRPr="00451005">
        <w:t>pteam.EffectiveStartDate</w:t>
      </w:r>
      <w:proofErr w:type="spellEnd"/>
    </w:p>
    <w:p w14:paraId="218331FF" w14:textId="77777777" w:rsidR="00170A7E" w:rsidRPr="00451005" w:rsidRDefault="00170A7E" w:rsidP="002B4595">
      <w:pPr>
        <w:pStyle w:val="Querytext"/>
        <w:spacing w:line="276" w:lineRule="auto"/>
      </w:pPr>
      <w:r w:rsidRPr="00451005">
        <w:tab/>
        <w:t xml:space="preserve">FROM </w:t>
      </w:r>
      <w:proofErr w:type="spellStart"/>
      <w:r w:rsidRPr="00451005">
        <w:t>Data.vPatientTeam</w:t>
      </w:r>
      <w:proofErr w:type="spellEnd"/>
      <w:r w:rsidRPr="00451005">
        <w:t xml:space="preserve"> </w:t>
      </w:r>
      <w:proofErr w:type="spellStart"/>
      <w:r w:rsidRPr="00451005">
        <w:t>pteam</w:t>
      </w:r>
      <w:proofErr w:type="spellEnd"/>
      <w:r w:rsidRPr="00451005">
        <w:t xml:space="preserve"> WITH(</w:t>
      </w:r>
      <w:proofErr w:type="spellStart"/>
      <w:r w:rsidRPr="00451005">
        <w:t>NoLock</w:t>
      </w:r>
      <w:proofErr w:type="spellEnd"/>
      <w:r w:rsidRPr="00451005">
        <w:t>)</w:t>
      </w:r>
    </w:p>
    <w:p w14:paraId="4121D72F" w14:textId="77777777" w:rsidR="00170A7E" w:rsidRPr="00451005" w:rsidRDefault="00170A7E" w:rsidP="002B4595">
      <w:pPr>
        <w:pStyle w:val="Querytext"/>
        <w:spacing w:line="276" w:lineRule="auto"/>
      </w:pPr>
      <w:r w:rsidRPr="00451005">
        <w:tab/>
        <w:t xml:space="preserve">WHERE </w:t>
      </w:r>
      <w:proofErr w:type="spellStart"/>
      <w:r w:rsidRPr="00451005">
        <w:t>pteam.AdmissionKey</w:t>
      </w:r>
      <w:proofErr w:type="spellEnd"/>
      <w:r w:rsidRPr="00451005">
        <w:t xml:space="preserve"> = </w:t>
      </w:r>
      <w:proofErr w:type="spellStart"/>
      <w:r w:rsidRPr="00451005">
        <w:t>adm.AdmissionKey</w:t>
      </w:r>
      <w:proofErr w:type="spellEnd"/>
    </w:p>
    <w:p w14:paraId="4A48EDDB" w14:textId="77777777" w:rsidR="00170A7E" w:rsidRPr="00451005" w:rsidRDefault="00170A7E" w:rsidP="002B4595">
      <w:pPr>
        <w:pStyle w:val="Querytext"/>
        <w:spacing w:line="276" w:lineRule="auto"/>
      </w:pPr>
      <w:r w:rsidRPr="00451005">
        <w:tab/>
        <w:t xml:space="preserve">AND </w:t>
      </w:r>
      <w:proofErr w:type="spellStart"/>
      <w:r w:rsidRPr="00451005">
        <w:t>pteam.ActiveFlag</w:t>
      </w:r>
      <w:proofErr w:type="spellEnd"/>
      <w:r w:rsidRPr="00451005">
        <w:t xml:space="preserve"> = 1</w:t>
      </w:r>
    </w:p>
    <w:p w14:paraId="6AD9C4D8" w14:textId="77777777" w:rsidR="00170A7E" w:rsidRPr="00451005" w:rsidRDefault="00170A7E" w:rsidP="002B4595">
      <w:pPr>
        <w:pStyle w:val="Querytext"/>
        <w:spacing w:line="276" w:lineRule="auto"/>
      </w:pPr>
      <w:r w:rsidRPr="00451005">
        <w:tab/>
        <w:t xml:space="preserve">AND </w:t>
      </w:r>
      <w:proofErr w:type="spellStart"/>
      <w:r w:rsidRPr="00451005">
        <w:t>pteam.EffectiveStartDate</w:t>
      </w:r>
      <w:proofErr w:type="spellEnd"/>
      <w:r w:rsidRPr="00451005">
        <w:t xml:space="preserve"> &lt; @EndDate -- we want the Team that was current during the searched range, not current based on the real current date</w:t>
      </w:r>
    </w:p>
    <w:p w14:paraId="3F618DF3" w14:textId="77777777" w:rsidR="00170A7E" w:rsidRPr="00451005" w:rsidRDefault="00170A7E" w:rsidP="002B4595">
      <w:pPr>
        <w:pStyle w:val="Querytext"/>
        <w:spacing w:line="276" w:lineRule="auto"/>
      </w:pPr>
      <w:r w:rsidRPr="00451005">
        <w:tab/>
        <w:t xml:space="preserve">ORDER BY </w:t>
      </w:r>
      <w:proofErr w:type="spellStart"/>
      <w:r w:rsidRPr="00451005">
        <w:t>pteam.EffectiveStartDate</w:t>
      </w:r>
      <w:proofErr w:type="spellEnd"/>
      <w:r w:rsidRPr="00451005">
        <w:t xml:space="preserve"> DESC</w:t>
      </w:r>
    </w:p>
    <w:p w14:paraId="1C8F8A4E" w14:textId="77777777" w:rsidR="00170A7E" w:rsidRPr="00451005" w:rsidRDefault="00170A7E" w:rsidP="002B4595">
      <w:pPr>
        <w:pStyle w:val="Querytext"/>
        <w:spacing w:line="276" w:lineRule="auto"/>
      </w:pPr>
      <w:r w:rsidRPr="00451005">
        <w:t xml:space="preserve">) </w:t>
      </w:r>
      <w:proofErr w:type="spellStart"/>
      <w:r w:rsidRPr="00451005">
        <w:t>CurrentPatientTeam</w:t>
      </w:r>
      <w:proofErr w:type="spellEnd"/>
    </w:p>
    <w:p w14:paraId="49B9A2CF" w14:textId="77777777" w:rsidR="00170A7E" w:rsidRPr="00451005" w:rsidRDefault="00170A7E" w:rsidP="002B4595">
      <w:pPr>
        <w:pStyle w:val="Querytext"/>
        <w:spacing w:line="276" w:lineRule="auto"/>
      </w:pPr>
      <w:r w:rsidRPr="00451005">
        <w:t xml:space="preserve">LEFT OUTER JOIN </w:t>
      </w:r>
      <w:proofErr w:type="spellStart"/>
      <w:r w:rsidRPr="00451005">
        <w:t>Data.vTeam</w:t>
      </w:r>
      <w:proofErr w:type="spellEnd"/>
      <w:r w:rsidRPr="00451005">
        <w:t xml:space="preserve"> team WITH(</w:t>
      </w:r>
      <w:proofErr w:type="spellStart"/>
      <w:r w:rsidRPr="00451005">
        <w:t>NoLock</w:t>
      </w:r>
      <w:proofErr w:type="spellEnd"/>
      <w:r w:rsidRPr="00451005">
        <w:t xml:space="preserve">) ON </w:t>
      </w:r>
      <w:proofErr w:type="spellStart"/>
      <w:r w:rsidRPr="00451005">
        <w:t>CurrentPatientTeam.TeamKey</w:t>
      </w:r>
      <w:proofErr w:type="spellEnd"/>
      <w:r w:rsidRPr="00451005">
        <w:t xml:space="preserve"> = </w:t>
      </w:r>
      <w:proofErr w:type="spellStart"/>
      <w:r w:rsidRPr="00451005">
        <w:t>team.TeamKey</w:t>
      </w:r>
      <w:proofErr w:type="spellEnd"/>
    </w:p>
    <w:p w14:paraId="71A7BC2F" w14:textId="77777777" w:rsidR="00170A7E" w:rsidRPr="00451005" w:rsidRDefault="00170A7E" w:rsidP="002B4595">
      <w:pPr>
        <w:pStyle w:val="Querytext"/>
        <w:spacing w:line="276" w:lineRule="auto"/>
      </w:pPr>
      <w:r w:rsidRPr="00451005">
        <w:t xml:space="preserve">WHERE </w:t>
      </w:r>
      <w:proofErr w:type="spellStart"/>
      <w:r w:rsidRPr="00451005">
        <w:t>visit.VisitStartDate</w:t>
      </w:r>
      <w:proofErr w:type="spellEnd"/>
      <w:r w:rsidRPr="00451005">
        <w:t xml:space="preserve"> BETWEEN @StartDate AND @EndDate</w:t>
      </w:r>
    </w:p>
    <w:p w14:paraId="4AEB40DF" w14:textId="77777777" w:rsidR="00170A7E" w:rsidRPr="00451005" w:rsidRDefault="00170A7E" w:rsidP="002B4595">
      <w:pPr>
        <w:pStyle w:val="Querytext"/>
        <w:spacing w:line="276" w:lineRule="auto"/>
      </w:pPr>
      <w:r w:rsidRPr="00451005">
        <w:t>AND (</w:t>
      </w:r>
      <w:r>
        <w:t xml:space="preserve"> </w:t>
      </w:r>
      <w:r w:rsidRPr="00451005">
        <w:t xml:space="preserve">(@ExcludeVisits = 1 AND </w:t>
      </w:r>
      <w:proofErr w:type="spellStart"/>
      <w:r w:rsidRPr="00451005">
        <w:t>visit.VisitType</w:t>
      </w:r>
      <w:proofErr w:type="spellEnd"/>
      <w:r w:rsidRPr="00451005">
        <w:t xml:space="preserve"> NOT IN ('No Visit </w:t>
      </w:r>
      <w:proofErr w:type="spellStart"/>
      <w:r w:rsidRPr="00451005">
        <w:t>Made','Missed</w:t>
      </w:r>
      <w:proofErr w:type="spellEnd"/>
      <w:r w:rsidRPr="00451005">
        <w:t xml:space="preserve"> Visit')) OR (@ExcludeVisits = 0)) --Exclusion logic</w:t>
      </w:r>
    </w:p>
    <w:p w14:paraId="3E249722" w14:textId="77777777" w:rsidR="00170A7E" w:rsidRPr="00451005" w:rsidRDefault="00170A7E" w:rsidP="002B4595">
      <w:pPr>
        <w:pStyle w:val="Querytext"/>
        <w:spacing w:line="276" w:lineRule="auto"/>
      </w:pPr>
      <w:r w:rsidRPr="00451005">
        <w:t>--Visit status checks</w:t>
      </w:r>
    </w:p>
    <w:p w14:paraId="1CC6D150" w14:textId="77777777" w:rsidR="00170A7E" w:rsidRPr="00451005" w:rsidRDefault="00170A7E" w:rsidP="002B4595">
      <w:pPr>
        <w:pStyle w:val="Querytext"/>
        <w:spacing w:line="276" w:lineRule="auto"/>
      </w:pPr>
      <w:r w:rsidRPr="00451005">
        <w:t>AND (</w:t>
      </w:r>
    </w:p>
    <w:p w14:paraId="1258BB5D" w14:textId="77777777" w:rsidR="00170A7E" w:rsidRPr="00451005" w:rsidRDefault="00170A7E" w:rsidP="002B4595">
      <w:pPr>
        <w:pStyle w:val="Querytext"/>
        <w:spacing w:line="276" w:lineRule="auto"/>
      </w:pPr>
      <w:r w:rsidRPr="00451005">
        <w:tab/>
      </w:r>
      <w:proofErr w:type="spellStart"/>
      <w:r w:rsidRPr="00451005">
        <w:t>visit.VisitStatus</w:t>
      </w:r>
      <w:proofErr w:type="spellEnd"/>
      <w:r w:rsidRPr="00451005">
        <w:t xml:space="preserve"> = @Status_Scheduled</w:t>
      </w:r>
    </w:p>
    <w:p w14:paraId="71189555" w14:textId="77777777" w:rsidR="00170A7E" w:rsidRPr="00451005" w:rsidRDefault="00170A7E" w:rsidP="002B4595">
      <w:pPr>
        <w:pStyle w:val="Querytext"/>
        <w:spacing w:line="276" w:lineRule="auto"/>
      </w:pPr>
      <w:r w:rsidRPr="00451005">
        <w:tab/>
        <w:t xml:space="preserve">OR </w:t>
      </w:r>
      <w:proofErr w:type="spellStart"/>
      <w:r w:rsidRPr="00451005">
        <w:t>VisitStatus</w:t>
      </w:r>
      <w:proofErr w:type="spellEnd"/>
      <w:r w:rsidRPr="00451005">
        <w:t xml:space="preserve"> = @Status_Editing</w:t>
      </w:r>
    </w:p>
    <w:p w14:paraId="5725C0B5" w14:textId="77777777" w:rsidR="00170A7E" w:rsidRPr="00451005" w:rsidRDefault="00170A7E" w:rsidP="002B4595">
      <w:pPr>
        <w:pStyle w:val="Querytext"/>
        <w:spacing w:line="276" w:lineRule="auto"/>
      </w:pPr>
      <w:r w:rsidRPr="00451005">
        <w:tab/>
        <w:t xml:space="preserve">OR </w:t>
      </w:r>
      <w:proofErr w:type="spellStart"/>
      <w:r w:rsidRPr="00451005">
        <w:t>visit.VisitStatus</w:t>
      </w:r>
      <w:proofErr w:type="spellEnd"/>
      <w:r w:rsidRPr="00451005">
        <w:t xml:space="preserve"> = @Status_Deleted</w:t>
      </w:r>
    </w:p>
    <w:p w14:paraId="5E5ED012" w14:textId="77777777" w:rsidR="00170A7E" w:rsidRPr="00451005" w:rsidRDefault="00170A7E" w:rsidP="002B4595">
      <w:pPr>
        <w:pStyle w:val="Querytext"/>
        <w:spacing w:line="276" w:lineRule="auto"/>
      </w:pPr>
      <w:r w:rsidRPr="00451005">
        <w:tab/>
        <w:t xml:space="preserve">OR </w:t>
      </w:r>
      <w:proofErr w:type="spellStart"/>
      <w:r w:rsidRPr="00451005">
        <w:t>visit.VisitStatus</w:t>
      </w:r>
      <w:proofErr w:type="spellEnd"/>
      <w:r w:rsidRPr="00451005">
        <w:t xml:space="preserve"> = @Status_RFR</w:t>
      </w:r>
    </w:p>
    <w:p w14:paraId="76612717" w14:textId="77777777" w:rsidR="00170A7E" w:rsidRPr="00451005" w:rsidRDefault="00170A7E" w:rsidP="002B4595">
      <w:pPr>
        <w:pStyle w:val="Querytext"/>
        <w:spacing w:line="276" w:lineRule="auto"/>
      </w:pPr>
      <w:r w:rsidRPr="00451005">
        <w:tab/>
        <w:t xml:space="preserve">OR </w:t>
      </w:r>
      <w:proofErr w:type="spellStart"/>
      <w:r w:rsidRPr="00451005">
        <w:t>visit.VisitStatus</w:t>
      </w:r>
      <w:proofErr w:type="spellEnd"/>
      <w:r w:rsidRPr="00451005">
        <w:t xml:space="preserve"> = @Status_Accepted</w:t>
      </w:r>
    </w:p>
    <w:p w14:paraId="0825946C" w14:textId="77777777" w:rsidR="00170A7E" w:rsidRPr="00451005" w:rsidRDefault="00170A7E" w:rsidP="002B4595">
      <w:pPr>
        <w:pStyle w:val="Querytext"/>
        <w:spacing w:line="276" w:lineRule="auto"/>
      </w:pPr>
      <w:r w:rsidRPr="00451005">
        <w:tab/>
        <w:t xml:space="preserve">OR </w:t>
      </w:r>
      <w:proofErr w:type="spellStart"/>
      <w:r w:rsidRPr="00451005">
        <w:t>visit.VisitStatus</w:t>
      </w:r>
      <w:proofErr w:type="spellEnd"/>
      <w:r w:rsidRPr="00451005">
        <w:t xml:space="preserve"> = @Status_Rejected</w:t>
      </w:r>
    </w:p>
    <w:p w14:paraId="24BB987A" w14:textId="77777777" w:rsidR="00170A7E" w:rsidRPr="00451005" w:rsidRDefault="00170A7E" w:rsidP="002B4595">
      <w:pPr>
        <w:pStyle w:val="Querytext"/>
        <w:spacing w:line="276" w:lineRule="auto"/>
      </w:pPr>
      <w:r w:rsidRPr="00451005">
        <w:lastRenderedPageBreak/>
        <w:tab/>
        <w:t xml:space="preserve">OR </w:t>
      </w:r>
      <w:proofErr w:type="spellStart"/>
      <w:r w:rsidRPr="00451005">
        <w:t>visit.VisitStatus</w:t>
      </w:r>
      <w:proofErr w:type="spellEnd"/>
      <w:r w:rsidRPr="00451005">
        <w:t xml:space="preserve"> = @Status_RFFR</w:t>
      </w:r>
    </w:p>
    <w:p w14:paraId="4BD53E5C" w14:textId="77777777" w:rsidR="00170A7E" w:rsidRPr="00451005" w:rsidRDefault="00170A7E" w:rsidP="002B4595">
      <w:pPr>
        <w:pStyle w:val="Querytext"/>
        <w:spacing w:line="276" w:lineRule="auto"/>
      </w:pPr>
      <w:r w:rsidRPr="00451005">
        <w:tab/>
        <w:t xml:space="preserve">OR </w:t>
      </w:r>
      <w:proofErr w:type="spellStart"/>
      <w:r w:rsidRPr="00451005">
        <w:t>visit.VisitStatus</w:t>
      </w:r>
      <w:proofErr w:type="spellEnd"/>
      <w:r w:rsidRPr="00451005">
        <w:t xml:space="preserve"> = @Status_Closed</w:t>
      </w:r>
    </w:p>
    <w:p w14:paraId="4EC6388C" w14:textId="77777777" w:rsidR="00170A7E" w:rsidRPr="00451005" w:rsidRDefault="00170A7E" w:rsidP="002B4595">
      <w:pPr>
        <w:pStyle w:val="Querytext"/>
        <w:spacing w:line="276" w:lineRule="auto"/>
      </w:pPr>
      <w:r w:rsidRPr="00451005">
        <w:tab/>
        <w:t xml:space="preserve">OR </w:t>
      </w:r>
      <w:proofErr w:type="spellStart"/>
      <w:r w:rsidRPr="00451005">
        <w:t>visit.VisitStatus</w:t>
      </w:r>
      <w:proofErr w:type="spellEnd"/>
      <w:r w:rsidRPr="00451005">
        <w:t xml:space="preserve"> = @Status_Error</w:t>
      </w:r>
    </w:p>
    <w:p w14:paraId="257426A2" w14:textId="77777777" w:rsidR="00170A7E" w:rsidRPr="00451005" w:rsidRDefault="00170A7E" w:rsidP="002B4595">
      <w:pPr>
        <w:pStyle w:val="Querytext"/>
        <w:spacing w:line="276" w:lineRule="auto"/>
      </w:pPr>
      <w:r w:rsidRPr="00451005">
        <w:tab/>
        <w:t>)</w:t>
      </w:r>
    </w:p>
    <w:p w14:paraId="73FACB2C" w14:textId="77777777" w:rsidR="00170A7E" w:rsidRPr="00451005" w:rsidRDefault="00170A7E" w:rsidP="002B4595">
      <w:pPr>
        <w:pStyle w:val="Querytext"/>
        <w:spacing w:line="276" w:lineRule="auto"/>
      </w:pPr>
      <w:r w:rsidRPr="00451005">
        <w:t>AND ( DATEADD(DAY,7,visit.VisitStartDate) &lt; ISNULL(DATEADD(</w:t>
      </w:r>
      <w:proofErr w:type="spellStart"/>
      <w:r w:rsidRPr="00451005">
        <w:t>dd,DATEDIFF</w:t>
      </w:r>
      <w:proofErr w:type="spellEnd"/>
      <w:r w:rsidRPr="00451005">
        <w:t>(dd,0,visit.VisitClosedDate),0), DATEADD(</w:t>
      </w:r>
      <w:proofErr w:type="spellStart"/>
      <w:r w:rsidRPr="00451005">
        <w:t>dd,DATEDIFF</w:t>
      </w:r>
      <w:proofErr w:type="spellEnd"/>
      <w:r w:rsidRPr="00451005">
        <w:t>(dd,0,GETDATE()),0)) ) --We only want to see visits that are open more than 7 days</w:t>
      </w:r>
    </w:p>
    <w:p w14:paraId="77514B45" w14:textId="77777777" w:rsidR="00170A7E" w:rsidRPr="00451005" w:rsidRDefault="00170A7E" w:rsidP="002B4595">
      <w:pPr>
        <w:pStyle w:val="Querytext"/>
        <w:spacing w:line="276" w:lineRule="auto"/>
      </w:pPr>
      <w:r w:rsidRPr="00451005">
        <w:t>AND ISNULL(</w:t>
      </w:r>
      <w:proofErr w:type="spellStart"/>
      <w:r w:rsidRPr="00451005">
        <w:t>clinican.ClinicianName</w:t>
      </w:r>
      <w:proofErr w:type="spellEnd"/>
      <w:r w:rsidRPr="00451005">
        <w:t>,'') LIKE '%'+@ClinicianLastName+',%'</w:t>
      </w:r>
    </w:p>
    <w:p w14:paraId="04C192AD" w14:textId="77777777" w:rsidR="00170A7E" w:rsidRDefault="00170A7E" w:rsidP="002B4595">
      <w:pPr>
        <w:pStyle w:val="Querytext"/>
        <w:spacing w:line="276" w:lineRule="auto"/>
      </w:pPr>
      <w:r w:rsidRPr="00451005">
        <w:t xml:space="preserve">order by </w:t>
      </w:r>
      <w:proofErr w:type="spellStart"/>
      <w:r w:rsidRPr="00451005">
        <w:t>CurrentPatientTeam.TeamKey</w:t>
      </w:r>
      <w:proofErr w:type="spellEnd"/>
      <w:r w:rsidRPr="00451005">
        <w:t xml:space="preserve">, </w:t>
      </w:r>
      <w:proofErr w:type="spellStart"/>
      <w:r w:rsidRPr="00451005">
        <w:t>visit.VisitStartDate</w:t>
      </w:r>
      <w:proofErr w:type="spellEnd"/>
      <w:r w:rsidRPr="00451005">
        <w:t xml:space="preserve"> </w:t>
      </w:r>
      <w:proofErr w:type="spellStart"/>
      <w:r w:rsidRPr="00451005">
        <w:t>asc</w:t>
      </w:r>
      <w:bookmarkStart w:id="46" w:name="_Toc78985028"/>
      <w:proofErr w:type="spellEnd"/>
    </w:p>
    <w:p w14:paraId="1231731C" w14:textId="77777777" w:rsidR="00170A7E" w:rsidRPr="003F1451" w:rsidRDefault="00170A7E" w:rsidP="002B4595">
      <w:pPr>
        <w:pStyle w:val="Querytext"/>
        <w:spacing w:line="276" w:lineRule="auto"/>
      </w:pPr>
    </w:p>
    <w:p w14:paraId="0E19AE86" w14:textId="77777777" w:rsidR="00170A7E" w:rsidRDefault="00170A7E" w:rsidP="002B4595">
      <w:pPr>
        <w:pStyle w:val="Heading2"/>
      </w:pPr>
      <w:bookmarkStart w:id="47" w:name="_Toc163657833"/>
      <w:bookmarkStart w:id="48" w:name="_Toc165455278"/>
      <w:bookmarkStart w:id="49" w:name="_Toc175134635"/>
      <w:r>
        <w:t>Days from Visit Start for Open SOC OASIS visits</w:t>
      </w:r>
      <w:bookmarkEnd w:id="46"/>
      <w:bookmarkEnd w:id="47"/>
      <w:bookmarkEnd w:id="48"/>
      <w:bookmarkEnd w:id="49"/>
      <w:r>
        <w:t xml:space="preserve"> </w:t>
      </w:r>
    </w:p>
    <w:p w14:paraId="0A490ABF" w14:textId="77777777" w:rsidR="00170A7E" w:rsidRPr="00451005" w:rsidRDefault="00170A7E" w:rsidP="002B4595">
      <w:pPr>
        <w:pStyle w:val="Querytext"/>
        <w:spacing w:line="276" w:lineRule="auto"/>
      </w:pPr>
      <w:r w:rsidRPr="00451005">
        <w:t xml:space="preserve">-- EXECUTE the </w:t>
      </w:r>
      <w:proofErr w:type="spellStart"/>
      <w:r w:rsidRPr="00451005">
        <w:t>sql</w:t>
      </w:r>
      <w:proofErr w:type="spellEnd"/>
      <w:r w:rsidRPr="00451005">
        <w:t xml:space="preserve"> in comments to see the options you can use to filter data</w:t>
      </w:r>
    </w:p>
    <w:p w14:paraId="2F2E007A" w14:textId="77777777" w:rsidR="00170A7E" w:rsidRPr="00451005" w:rsidRDefault="00170A7E" w:rsidP="002B4595">
      <w:pPr>
        <w:pStyle w:val="Querytext"/>
        <w:spacing w:line="276" w:lineRule="auto"/>
      </w:pPr>
    </w:p>
    <w:p w14:paraId="12D51FEA" w14:textId="77777777" w:rsidR="00170A7E" w:rsidRPr="00451005" w:rsidRDefault="00170A7E" w:rsidP="002B4595">
      <w:pPr>
        <w:pStyle w:val="Querytext"/>
        <w:spacing w:line="276" w:lineRule="auto"/>
      </w:pPr>
      <w:r w:rsidRPr="00451005">
        <w:t xml:space="preserve">--select * from </w:t>
      </w:r>
      <w:proofErr w:type="spellStart"/>
      <w:r w:rsidRPr="00451005">
        <w:t>data.vBusinessUnit</w:t>
      </w:r>
      <w:proofErr w:type="spellEnd"/>
      <w:r w:rsidRPr="00451005">
        <w:t xml:space="preserve"> where </w:t>
      </w:r>
      <w:proofErr w:type="spellStart"/>
      <w:r w:rsidRPr="00451005">
        <w:t>BusinessUnitName</w:t>
      </w:r>
      <w:proofErr w:type="spellEnd"/>
      <w:r w:rsidRPr="00451005">
        <w:t xml:space="preserve"> like '%T3 Branch AA%'</w:t>
      </w:r>
    </w:p>
    <w:p w14:paraId="15361473" w14:textId="77777777" w:rsidR="00170A7E" w:rsidRPr="00451005" w:rsidRDefault="00170A7E" w:rsidP="002B4595">
      <w:pPr>
        <w:pStyle w:val="Querytext"/>
        <w:spacing w:line="276" w:lineRule="auto"/>
      </w:pPr>
      <w:r w:rsidRPr="00451005">
        <w:t xml:space="preserve">DECLARE @FromDate </w:t>
      </w:r>
      <w:r>
        <w:t>DATETIME</w:t>
      </w:r>
      <w:r w:rsidRPr="00451005">
        <w:t xml:space="preserve"> = '7/1/2020'</w:t>
      </w:r>
    </w:p>
    <w:p w14:paraId="56BB3B58" w14:textId="77777777" w:rsidR="00170A7E" w:rsidRPr="00451005" w:rsidRDefault="00170A7E" w:rsidP="002B4595">
      <w:pPr>
        <w:pStyle w:val="Querytext"/>
        <w:spacing w:line="276" w:lineRule="auto"/>
      </w:pPr>
      <w:r w:rsidRPr="00451005">
        <w:t xml:space="preserve">DECLARE @ToDate </w:t>
      </w:r>
      <w:r>
        <w:t>DATETIME</w:t>
      </w:r>
      <w:r w:rsidRPr="00451005">
        <w:t xml:space="preserve"> = '7/17/2020'</w:t>
      </w:r>
    </w:p>
    <w:p w14:paraId="67E08851" w14:textId="77777777" w:rsidR="00170A7E" w:rsidRPr="00451005" w:rsidRDefault="00170A7E" w:rsidP="002B4595">
      <w:pPr>
        <w:pStyle w:val="Querytext"/>
        <w:spacing w:line="276" w:lineRule="auto"/>
      </w:pPr>
      <w:r w:rsidRPr="00451005">
        <w:t xml:space="preserve">DECLARE @VisitStatus </w:t>
      </w:r>
      <w:proofErr w:type="spellStart"/>
      <w:r w:rsidRPr="00451005">
        <w:t>n</w:t>
      </w:r>
      <w:r>
        <w:t>varchar</w:t>
      </w:r>
      <w:proofErr w:type="spellEnd"/>
      <w:r w:rsidRPr="00451005">
        <w:t>(128) = 'Accepted'</w:t>
      </w:r>
    </w:p>
    <w:p w14:paraId="2BDA741A" w14:textId="77777777" w:rsidR="00170A7E" w:rsidRPr="00451005" w:rsidRDefault="00170A7E" w:rsidP="002B4595">
      <w:pPr>
        <w:pStyle w:val="Querytext"/>
        <w:spacing w:line="276" w:lineRule="auto"/>
      </w:pPr>
      <w:r w:rsidRPr="00451005">
        <w:t>DECLARE @BusinessUnitKey INT = 0</w:t>
      </w:r>
    </w:p>
    <w:p w14:paraId="76A4D9C4" w14:textId="77777777" w:rsidR="00170A7E" w:rsidRPr="00451005" w:rsidRDefault="00170A7E" w:rsidP="002B4595">
      <w:pPr>
        <w:pStyle w:val="Querytext"/>
        <w:spacing w:line="276" w:lineRule="auto"/>
      </w:pPr>
    </w:p>
    <w:p w14:paraId="2D43299E" w14:textId="77777777" w:rsidR="00170A7E" w:rsidRPr="00451005" w:rsidRDefault="00170A7E" w:rsidP="002B4595">
      <w:pPr>
        <w:pStyle w:val="Querytext"/>
        <w:spacing w:line="276" w:lineRule="auto"/>
      </w:pPr>
      <w:r w:rsidRPr="00451005">
        <w:t xml:space="preserve">SELECT DISTINCT </w:t>
      </w:r>
      <w:proofErr w:type="spellStart"/>
      <w:r w:rsidRPr="00451005">
        <w:t>b.BusinessUnitName</w:t>
      </w:r>
      <w:proofErr w:type="spellEnd"/>
      <w:r w:rsidRPr="00451005">
        <w:t xml:space="preserve">, </w:t>
      </w:r>
      <w:proofErr w:type="spellStart"/>
      <w:r w:rsidRPr="00451005">
        <w:t>l.LineOfBusinessType</w:t>
      </w:r>
      <w:proofErr w:type="spellEnd"/>
      <w:r w:rsidRPr="00451005">
        <w:t>,</w:t>
      </w:r>
      <w:r>
        <w:t xml:space="preserve"> </w:t>
      </w:r>
      <w:proofErr w:type="spellStart"/>
      <w:r w:rsidRPr="00451005">
        <w:t>v.VisitStatus</w:t>
      </w:r>
      <w:proofErr w:type="spellEnd"/>
    </w:p>
    <w:p w14:paraId="04A05E28" w14:textId="77777777" w:rsidR="00170A7E" w:rsidRPr="00451005" w:rsidRDefault="00170A7E" w:rsidP="002B4595">
      <w:pPr>
        <w:pStyle w:val="Querytext"/>
        <w:spacing w:line="276" w:lineRule="auto"/>
      </w:pPr>
      <w:r w:rsidRPr="00451005">
        <w:tab/>
        <w:t xml:space="preserve">, </w:t>
      </w:r>
      <w:proofErr w:type="spellStart"/>
      <w:r w:rsidRPr="00451005">
        <w:t>v.ClinicianName</w:t>
      </w:r>
      <w:proofErr w:type="spellEnd"/>
      <w:r w:rsidRPr="00451005">
        <w:t xml:space="preserve">, </w:t>
      </w:r>
      <w:proofErr w:type="spellStart"/>
      <w:r w:rsidRPr="00451005">
        <w:t>p.PatientFullName</w:t>
      </w:r>
      <w:proofErr w:type="spellEnd"/>
      <w:r w:rsidRPr="00451005">
        <w:t xml:space="preserve">, </w:t>
      </w:r>
      <w:proofErr w:type="spellStart"/>
      <w:r w:rsidRPr="00451005">
        <w:t>v.VisitStartDate</w:t>
      </w:r>
      <w:proofErr w:type="spellEnd"/>
      <w:r w:rsidRPr="00451005">
        <w:t xml:space="preserve">, </w:t>
      </w:r>
      <w:proofErr w:type="spellStart"/>
      <w:r w:rsidRPr="00451005">
        <w:t>v.VisitEndDate</w:t>
      </w:r>
      <w:proofErr w:type="spellEnd"/>
      <w:r w:rsidRPr="00451005">
        <w:t xml:space="preserve">, </w:t>
      </w:r>
      <w:proofErr w:type="spellStart"/>
      <w:r w:rsidRPr="00451005">
        <w:t>v.VisitClosedDate</w:t>
      </w:r>
      <w:proofErr w:type="spellEnd"/>
      <w:r w:rsidRPr="00451005">
        <w:tab/>
      </w:r>
    </w:p>
    <w:p w14:paraId="1748CA26" w14:textId="77777777" w:rsidR="00170A7E" w:rsidRPr="00451005" w:rsidRDefault="00170A7E" w:rsidP="002B4595">
      <w:pPr>
        <w:pStyle w:val="Querytext"/>
        <w:spacing w:line="276" w:lineRule="auto"/>
      </w:pPr>
      <w:r w:rsidRPr="00451005">
        <w:tab/>
        <w:t xml:space="preserve">, </w:t>
      </w:r>
      <w:proofErr w:type="spellStart"/>
      <w:r w:rsidRPr="00451005">
        <w:t>a.CurrentAdmissionStatus</w:t>
      </w:r>
      <w:proofErr w:type="spellEnd"/>
      <w:r w:rsidRPr="00451005">
        <w:t xml:space="preserve">, </w:t>
      </w:r>
      <w:proofErr w:type="spellStart"/>
      <w:r w:rsidRPr="00451005">
        <w:t>v.DisciplineCategory</w:t>
      </w:r>
      <w:proofErr w:type="spellEnd"/>
      <w:r w:rsidRPr="00451005">
        <w:t xml:space="preserve">, </w:t>
      </w:r>
      <w:proofErr w:type="spellStart"/>
      <w:r w:rsidRPr="00451005">
        <w:t>v.VisitType</w:t>
      </w:r>
      <w:proofErr w:type="spellEnd"/>
      <w:r w:rsidRPr="00451005">
        <w:t xml:space="preserve">, </w:t>
      </w:r>
      <w:proofErr w:type="spellStart"/>
      <w:r w:rsidRPr="00451005">
        <w:t>v.VisitNoteTemplate</w:t>
      </w:r>
      <w:proofErr w:type="spellEnd"/>
      <w:r w:rsidRPr="00451005">
        <w:t xml:space="preserve"> </w:t>
      </w:r>
    </w:p>
    <w:p w14:paraId="5E7FCE52" w14:textId="77777777" w:rsidR="00170A7E" w:rsidRPr="00451005" w:rsidRDefault="00170A7E" w:rsidP="002B4595">
      <w:pPr>
        <w:pStyle w:val="Querytext"/>
        <w:spacing w:line="276" w:lineRule="auto"/>
      </w:pPr>
      <w:r w:rsidRPr="00451005">
        <w:tab/>
        <w:t xml:space="preserve">, CASE WHEN </w:t>
      </w:r>
      <w:proofErr w:type="spellStart"/>
      <w:r w:rsidRPr="00451005">
        <w:t>v.VisitStartDate</w:t>
      </w:r>
      <w:proofErr w:type="spellEnd"/>
      <w:r w:rsidRPr="00451005">
        <w:t xml:space="preserve"> IS NULL </w:t>
      </w:r>
    </w:p>
    <w:p w14:paraId="681B1AAB" w14:textId="77777777" w:rsidR="00170A7E" w:rsidRPr="00451005" w:rsidRDefault="00170A7E" w:rsidP="002B4595">
      <w:pPr>
        <w:pStyle w:val="Querytext"/>
        <w:spacing w:line="276" w:lineRule="auto"/>
      </w:pPr>
      <w:r w:rsidRPr="00451005">
        <w:tab/>
      </w:r>
      <w:r w:rsidRPr="00451005">
        <w:tab/>
        <w:t>THEN NULL</w:t>
      </w:r>
    </w:p>
    <w:p w14:paraId="72DB0E20" w14:textId="77777777" w:rsidR="00170A7E" w:rsidRPr="00451005" w:rsidRDefault="00170A7E" w:rsidP="002B4595">
      <w:pPr>
        <w:pStyle w:val="Querytext"/>
        <w:spacing w:line="276" w:lineRule="auto"/>
      </w:pPr>
      <w:r w:rsidRPr="00451005">
        <w:tab/>
      </w:r>
      <w:r w:rsidRPr="00451005">
        <w:tab/>
        <w:t xml:space="preserve">ELSE CASE WHEN </w:t>
      </w:r>
      <w:proofErr w:type="spellStart"/>
      <w:r w:rsidRPr="00451005">
        <w:t>v.VisitEndDate</w:t>
      </w:r>
      <w:proofErr w:type="spellEnd"/>
      <w:r w:rsidRPr="00451005">
        <w:t xml:space="preserve"> IS NULL</w:t>
      </w:r>
    </w:p>
    <w:p w14:paraId="58B9D311" w14:textId="77777777" w:rsidR="00170A7E" w:rsidRPr="00451005" w:rsidRDefault="00170A7E" w:rsidP="002B4595">
      <w:pPr>
        <w:pStyle w:val="Querytext"/>
        <w:spacing w:line="276" w:lineRule="auto"/>
      </w:pPr>
      <w:r w:rsidRPr="00451005">
        <w:tab/>
      </w:r>
      <w:r w:rsidRPr="00451005">
        <w:tab/>
      </w:r>
      <w:r w:rsidRPr="00451005">
        <w:tab/>
        <w:t>THEN DATEDIFF(DAY, v.[</w:t>
      </w:r>
      <w:proofErr w:type="spellStart"/>
      <w:r w:rsidRPr="00451005">
        <w:t>VisitStartDate</w:t>
      </w:r>
      <w:proofErr w:type="spellEnd"/>
      <w:r w:rsidRPr="00451005">
        <w:t xml:space="preserve">], GETUTCDATE()) </w:t>
      </w:r>
    </w:p>
    <w:p w14:paraId="6BE30D50" w14:textId="77777777" w:rsidR="00170A7E" w:rsidRPr="00451005" w:rsidRDefault="00170A7E" w:rsidP="002B4595">
      <w:pPr>
        <w:pStyle w:val="Querytext"/>
        <w:spacing w:line="276" w:lineRule="auto"/>
      </w:pPr>
      <w:r w:rsidRPr="00451005">
        <w:tab/>
      </w:r>
      <w:r w:rsidRPr="00451005">
        <w:tab/>
      </w:r>
      <w:r w:rsidRPr="00451005">
        <w:tab/>
        <w:t>ELSE DATEDIFF(DAY, v.[</w:t>
      </w:r>
      <w:proofErr w:type="spellStart"/>
      <w:r w:rsidRPr="00451005">
        <w:t>VisitStartDate</w:t>
      </w:r>
      <w:proofErr w:type="spellEnd"/>
      <w:r w:rsidRPr="00451005">
        <w:t>], v.[</w:t>
      </w:r>
      <w:proofErr w:type="spellStart"/>
      <w:r w:rsidRPr="00451005">
        <w:t>VisitEndDate</w:t>
      </w:r>
      <w:proofErr w:type="spellEnd"/>
      <w:r w:rsidRPr="00451005">
        <w:t xml:space="preserve">]) </w:t>
      </w:r>
    </w:p>
    <w:p w14:paraId="0082A39D" w14:textId="77777777" w:rsidR="00170A7E" w:rsidRPr="00451005" w:rsidRDefault="00170A7E" w:rsidP="002B4595">
      <w:pPr>
        <w:pStyle w:val="Querytext"/>
        <w:spacing w:line="276" w:lineRule="auto"/>
      </w:pPr>
      <w:r w:rsidRPr="00451005">
        <w:tab/>
      </w:r>
      <w:r w:rsidRPr="00451005">
        <w:tab/>
      </w:r>
      <w:r w:rsidRPr="00451005">
        <w:tab/>
        <w:t>END</w:t>
      </w:r>
    </w:p>
    <w:p w14:paraId="2ECB60BA" w14:textId="77777777" w:rsidR="00170A7E" w:rsidRPr="00451005" w:rsidRDefault="00170A7E" w:rsidP="002B4595">
      <w:pPr>
        <w:pStyle w:val="Querytext"/>
        <w:spacing w:line="276" w:lineRule="auto"/>
      </w:pPr>
      <w:r w:rsidRPr="00451005">
        <w:tab/>
      </w:r>
      <w:r w:rsidRPr="00451005">
        <w:tab/>
        <w:t xml:space="preserve">END AS </w:t>
      </w:r>
      <w:proofErr w:type="spellStart"/>
      <w:r w:rsidRPr="00451005">
        <w:t>DaysFromVisitStartToEnd</w:t>
      </w:r>
      <w:proofErr w:type="spellEnd"/>
    </w:p>
    <w:p w14:paraId="4B4A9D3B" w14:textId="77777777" w:rsidR="00170A7E" w:rsidRPr="00451005" w:rsidRDefault="00170A7E" w:rsidP="002B4595">
      <w:pPr>
        <w:pStyle w:val="Querytext"/>
        <w:spacing w:line="276" w:lineRule="auto"/>
      </w:pPr>
      <w:r w:rsidRPr="00451005">
        <w:tab/>
        <w:t xml:space="preserve">, CASE WHEN </w:t>
      </w:r>
      <w:proofErr w:type="spellStart"/>
      <w:r w:rsidRPr="00451005">
        <w:t>v.VisitStartDate</w:t>
      </w:r>
      <w:proofErr w:type="spellEnd"/>
      <w:r w:rsidRPr="00451005">
        <w:t xml:space="preserve"> IS NULL OR v.[</w:t>
      </w:r>
      <w:proofErr w:type="spellStart"/>
      <w:r w:rsidRPr="00451005">
        <w:t>VisitClosedDate</w:t>
      </w:r>
      <w:proofErr w:type="spellEnd"/>
      <w:r w:rsidRPr="00451005">
        <w:t xml:space="preserve">] IS NULL OR </w:t>
      </w:r>
      <w:proofErr w:type="spellStart"/>
      <w:r w:rsidRPr="00451005">
        <w:t>v.VisitStatus</w:t>
      </w:r>
      <w:proofErr w:type="spellEnd"/>
      <w:r w:rsidRPr="00451005">
        <w:t xml:space="preserve"> &lt;&gt; 'Closed' </w:t>
      </w:r>
    </w:p>
    <w:p w14:paraId="087EC7BA" w14:textId="77777777" w:rsidR="00170A7E" w:rsidRPr="00451005" w:rsidRDefault="00170A7E" w:rsidP="002B4595">
      <w:pPr>
        <w:pStyle w:val="Querytext"/>
        <w:spacing w:line="276" w:lineRule="auto"/>
      </w:pPr>
      <w:r w:rsidRPr="00451005">
        <w:tab/>
      </w:r>
      <w:r w:rsidRPr="00451005">
        <w:tab/>
        <w:t>THEN NULL</w:t>
      </w:r>
    </w:p>
    <w:p w14:paraId="02C0D9EE" w14:textId="77777777" w:rsidR="00170A7E" w:rsidRPr="00451005" w:rsidRDefault="00170A7E" w:rsidP="002B4595">
      <w:pPr>
        <w:pStyle w:val="Querytext"/>
        <w:spacing w:line="276" w:lineRule="auto"/>
      </w:pPr>
      <w:r w:rsidRPr="00451005">
        <w:tab/>
      </w:r>
      <w:r w:rsidRPr="00451005">
        <w:tab/>
        <w:t>ELSE CASE WHEN v.[</w:t>
      </w:r>
      <w:proofErr w:type="spellStart"/>
      <w:r w:rsidRPr="00451005">
        <w:t>VisitStartDate</w:t>
      </w:r>
      <w:proofErr w:type="spellEnd"/>
      <w:r w:rsidRPr="00451005">
        <w:t>] &gt; v.[</w:t>
      </w:r>
      <w:proofErr w:type="spellStart"/>
      <w:r w:rsidRPr="00451005">
        <w:t>VisitClosedDate</w:t>
      </w:r>
      <w:proofErr w:type="spellEnd"/>
      <w:r w:rsidRPr="00451005">
        <w:t xml:space="preserve">] </w:t>
      </w:r>
    </w:p>
    <w:p w14:paraId="3B752B25" w14:textId="77777777" w:rsidR="00170A7E" w:rsidRPr="00451005" w:rsidRDefault="00170A7E" w:rsidP="002B4595">
      <w:pPr>
        <w:pStyle w:val="Querytext"/>
        <w:spacing w:line="276" w:lineRule="auto"/>
      </w:pPr>
      <w:r w:rsidRPr="00451005">
        <w:tab/>
      </w:r>
      <w:r w:rsidRPr="00451005">
        <w:tab/>
      </w:r>
      <w:r w:rsidRPr="00451005">
        <w:tab/>
        <w:t xml:space="preserve">THEN NULL </w:t>
      </w:r>
    </w:p>
    <w:p w14:paraId="19050050" w14:textId="77777777" w:rsidR="00170A7E" w:rsidRPr="00451005" w:rsidRDefault="00170A7E" w:rsidP="002B4595">
      <w:pPr>
        <w:pStyle w:val="Querytext"/>
        <w:spacing w:line="276" w:lineRule="auto"/>
      </w:pPr>
      <w:r w:rsidRPr="00451005">
        <w:tab/>
      </w:r>
      <w:r w:rsidRPr="00451005">
        <w:tab/>
      </w:r>
      <w:r w:rsidRPr="00451005">
        <w:tab/>
        <w:t>ELSE</w:t>
      </w:r>
      <w:r>
        <w:t xml:space="preserve"> </w:t>
      </w:r>
      <w:r w:rsidRPr="00451005">
        <w:t>DATEDIFF(DAY, v.[</w:t>
      </w:r>
      <w:proofErr w:type="spellStart"/>
      <w:r w:rsidRPr="00451005">
        <w:t>VisitStartDate</w:t>
      </w:r>
      <w:proofErr w:type="spellEnd"/>
      <w:r w:rsidRPr="00451005">
        <w:t>], v.[</w:t>
      </w:r>
      <w:proofErr w:type="spellStart"/>
      <w:r w:rsidRPr="00451005">
        <w:t>VisitClosedDate</w:t>
      </w:r>
      <w:proofErr w:type="spellEnd"/>
      <w:r w:rsidRPr="00451005">
        <w:t>]) END</w:t>
      </w:r>
    </w:p>
    <w:p w14:paraId="6FE9CDAF" w14:textId="77777777" w:rsidR="00170A7E" w:rsidRPr="00451005" w:rsidRDefault="00170A7E" w:rsidP="002B4595">
      <w:pPr>
        <w:pStyle w:val="Querytext"/>
        <w:spacing w:line="276" w:lineRule="auto"/>
      </w:pPr>
      <w:r w:rsidRPr="00451005">
        <w:tab/>
      </w:r>
      <w:r w:rsidRPr="00451005">
        <w:tab/>
        <w:t xml:space="preserve">END as </w:t>
      </w:r>
      <w:proofErr w:type="spellStart"/>
      <w:r w:rsidRPr="00451005">
        <w:t>DaysToClose</w:t>
      </w:r>
      <w:proofErr w:type="spellEnd"/>
      <w:r w:rsidRPr="00451005">
        <w:tab/>
      </w:r>
    </w:p>
    <w:p w14:paraId="77849D7E" w14:textId="77777777" w:rsidR="00170A7E" w:rsidRPr="00451005" w:rsidRDefault="00170A7E" w:rsidP="002B4595">
      <w:pPr>
        <w:pStyle w:val="Querytext"/>
        <w:spacing w:line="276" w:lineRule="auto"/>
      </w:pPr>
      <w:r w:rsidRPr="00451005">
        <w:t xml:space="preserve">FROM </w:t>
      </w:r>
      <w:proofErr w:type="spellStart"/>
      <w:r w:rsidRPr="00451005">
        <w:t>data.vVisit</w:t>
      </w:r>
      <w:proofErr w:type="spellEnd"/>
      <w:r w:rsidRPr="00451005">
        <w:t xml:space="preserve"> v</w:t>
      </w:r>
      <w:r w:rsidRPr="00451005">
        <w:tab/>
      </w:r>
    </w:p>
    <w:p w14:paraId="359AF2C5" w14:textId="77777777" w:rsidR="00170A7E" w:rsidRPr="00451005" w:rsidRDefault="00170A7E" w:rsidP="002B4595">
      <w:pPr>
        <w:pStyle w:val="Querytext"/>
        <w:spacing w:line="276" w:lineRule="auto"/>
      </w:pPr>
      <w:r w:rsidRPr="00451005">
        <w:tab/>
        <w:t xml:space="preserve">JOIN </w:t>
      </w:r>
      <w:proofErr w:type="spellStart"/>
      <w:r w:rsidRPr="00451005">
        <w:t>data.vPatient</w:t>
      </w:r>
      <w:proofErr w:type="spellEnd"/>
      <w:r w:rsidRPr="00451005">
        <w:t xml:space="preserve"> p on </w:t>
      </w:r>
      <w:proofErr w:type="spellStart"/>
      <w:r w:rsidRPr="00451005">
        <w:t>v.PatientKey</w:t>
      </w:r>
      <w:proofErr w:type="spellEnd"/>
      <w:r w:rsidRPr="00451005">
        <w:t xml:space="preserve"> = </w:t>
      </w:r>
      <w:proofErr w:type="spellStart"/>
      <w:r w:rsidRPr="00451005">
        <w:t>p.PatientKey</w:t>
      </w:r>
      <w:proofErr w:type="spellEnd"/>
    </w:p>
    <w:p w14:paraId="14603D1F" w14:textId="77777777" w:rsidR="00170A7E" w:rsidRPr="00451005" w:rsidRDefault="00170A7E" w:rsidP="002B4595">
      <w:pPr>
        <w:pStyle w:val="Querytext"/>
        <w:spacing w:line="276" w:lineRule="auto"/>
      </w:pPr>
      <w:r w:rsidRPr="00451005">
        <w:tab/>
        <w:t xml:space="preserve">JOIN </w:t>
      </w:r>
      <w:proofErr w:type="spellStart"/>
      <w:r w:rsidRPr="00451005">
        <w:t>data.vAdmission</w:t>
      </w:r>
      <w:proofErr w:type="spellEnd"/>
      <w:r w:rsidRPr="00451005">
        <w:t xml:space="preserve"> a on </w:t>
      </w:r>
      <w:proofErr w:type="spellStart"/>
      <w:r w:rsidRPr="00451005">
        <w:t>v.AdmissionKey</w:t>
      </w:r>
      <w:proofErr w:type="spellEnd"/>
      <w:r w:rsidRPr="00451005">
        <w:t xml:space="preserve"> = </w:t>
      </w:r>
      <w:proofErr w:type="spellStart"/>
      <w:r w:rsidRPr="00451005">
        <w:t>a.AdmissionKey</w:t>
      </w:r>
      <w:proofErr w:type="spellEnd"/>
      <w:r w:rsidRPr="00451005">
        <w:t xml:space="preserve"> </w:t>
      </w:r>
      <w:r w:rsidRPr="00451005">
        <w:tab/>
      </w:r>
    </w:p>
    <w:p w14:paraId="4B1581AA" w14:textId="77777777" w:rsidR="00170A7E" w:rsidRPr="00451005" w:rsidRDefault="00170A7E" w:rsidP="002B4595">
      <w:pPr>
        <w:pStyle w:val="Querytext"/>
        <w:spacing w:line="276" w:lineRule="auto"/>
      </w:pPr>
      <w:r w:rsidRPr="00451005">
        <w:tab/>
        <w:t xml:space="preserve">JOIN </w:t>
      </w:r>
      <w:proofErr w:type="spellStart"/>
      <w:r w:rsidRPr="00451005">
        <w:t>data.vBusinessUnit</w:t>
      </w:r>
      <w:proofErr w:type="spellEnd"/>
      <w:r w:rsidRPr="00451005">
        <w:t xml:space="preserve"> b ON </w:t>
      </w:r>
      <w:proofErr w:type="spellStart"/>
      <w:r w:rsidRPr="00451005">
        <w:t>a.BusinessUnitKey</w:t>
      </w:r>
      <w:proofErr w:type="spellEnd"/>
      <w:r w:rsidRPr="00451005">
        <w:t xml:space="preserve"> = </w:t>
      </w:r>
      <w:proofErr w:type="spellStart"/>
      <w:r w:rsidRPr="00451005">
        <w:t>b.BusinessUnitKey</w:t>
      </w:r>
      <w:proofErr w:type="spellEnd"/>
      <w:r w:rsidRPr="00451005">
        <w:tab/>
      </w:r>
    </w:p>
    <w:p w14:paraId="131C2177" w14:textId="77777777" w:rsidR="00170A7E" w:rsidRPr="00451005" w:rsidRDefault="00170A7E" w:rsidP="002B4595">
      <w:pPr>
        <w:pStyle w:val="Querytext"/>
        <w:spacing w:line="276" w:lineRule="auto"/>
      </w:pPr>
      <w:r w:rsidRPr="00451005">
        <w:tab/>
        <w:t xml:space="preserve">JOIN </w:t>
      </w:r>
      <w:proofErr w:type="spellStart"/>
      <w:r w:rsidRPr="00451005">
        <w:t>data.vLineOfBusiness</w:t>
      </w:r>
      <w:proofErr w:type="spellEnd"/>
      <w:r w:rsidRPr="00451005">
        <w:t xml:space="preserve"> l on </w:t>
      </w:r>
      <w:proofErr w:type="spellStart"/>
      <w:r w:rsidRPr="00451005">
        <w:t>a.LineOfBusinessKey</w:t>
      </w:r>
      <w:proofErr w:type="spellEnd"/>
      <w:r w:rsidRPr="00451005">
        <w:t xml:space="preserve"> = </w:t>
      </w:r>
      <w:proofErr w:type="spellStart"/>
      <w:r w:rsidRPr="00451005">
        <w:t>l.LineOfBusinessKey</w:t>
      </w:r>
      <w:proofErr w:type="spellEnd"/>
    </w:p>
    <w:p w14:paraId="393C8961" w14:textId="77777777" w:rsidR="00170A7E" w:rsidRPr="00451005" w:rsidRDefault="00170A7E" w:rsidP="002B4595">
      <w:pPr>
        <w:pStyle w:val="Querytext"/>
        <w:spacing w:line="276" w:lineRule="auto"/>
      </w:pPr>
      <w:r w:rsidRPr="00451005">
        <w:lastRenderedPageBreak/>
        <w:t xml:space="preserve">WHERE </w:t>
      </w:r>
      <w:proofErr w:type="spellStart"/>
      <w:r w:rsidRPr="00451005">
        <w:t>v.VisitStartDate</w:t>
      </w:r>
      <w:proofErr w:type="spellEnd"/>
      <w:r w:rsidRPr="00451005">
        <w:t xml:space="preserve"> &gt; = @FromDate AND </w:t>
      </w:r>
      <w:proofErr w:type="spellStart"/>
      <w:r w:rsidRPr="00451005">
        <w:t>v.VisitStartDate</w:t>
      </w:r>
      <w:proofErr w:type="spellEnd"/>
      <w:r w:rsidRPr="00451005">
        <w:t xml:space="preserve"> &lt;= @ToDate</w:t>
      </w:r>
    </w:p>
    <w:p w14:paraId="626F1C16" w14:textId="77777777" w:rsidR="00170A7E" w:rsidRPr="00451005" w:rsidRDefault="00170A7E" w:rsidP="002B4595">
      <w:pPr>
        <w:pStyle w:val="Querytext"/>
        <w:spacing w:line="276" w:lineRule="auto"/>
      </w:pPr>
      <w:r w:rsidRPr="00451005">
        <w:tab/>
        <w:t>--AND (</w:t>
      </w:r>
      <w:proofErr w:type="spellStart"/>
      <w:r w:rsidRPr="00451005">
        <w:t>v.VisitNoteTemplate</w:t>
      </w:r>
      <w:proofErr w:type="spellEnd"/>
      <w:r w:rsidRPr="00451005">
        <w:t xml:space="preserve"> LIKE 'SOC%' OR </w:t>
      </w:r>
      <w:proofErr w:type="spellStart"/>
      <w:r w:rsidRPr="00451005">
        <w:t>v.VisitNoteTemplate</w:t>
      </w:r>
      <w:proofErr w:type="spellEnd"/>
      <w:r w:rsidRPr="00451005">
        <w:t xml:space="preserve"> LIKE 'RECERT%' OR </w:t>
      </w:r>
      <w:proofErr w:type="spellStart"/>
      <w:r w:rsidRPr="00451005">
        <w:t>v.VisitNoteTemplate</w:t>
      </w:r>
      <w:proofErr w:type="spellEnd"/>
      <w:r w:rsidRPr="00451005">
        <w:t xml:space="preserve"> LIKE 'Initial Eval%')</w:t>
      </w:r>
    </w:p>
    <w:p w14:paraId="5B956DA1" w14:textId="77777777" w:rsidR="00170A7E" w:rsidRPr="00451005" w:rsidRDefault="00170A7E" w:rsidP="002B4595">
      <w:pPr>
        <w:pStyle w:val="Querytext"/>
        <w:spacing w:line="276" w:lineRule="auto"/>
      </w:pPr>
      <w:r w:rsidRPr="00451005">
        <w:tab/>
        <w:t xml:space="preserve">AND </w:t>
      </w:r>
      <w:proofErr w:type="spellStart"/>
      <w:r w:rsidRPr="00451005">
        <w:t>v.VisitStatus</w:t>
      </w:r>
      <w:proofErr w:type="spellEnd"/>
      <w:r w:rsidRPr="00451005">
        <w:t xml:space="preserve"> = @VisitStatus</w:t>
      </w:r>
    </w:p>
    <w:p w14:paraId="0E9B9A13" w14:textId="77777777" w:rsidR="00170A7E" w:rsidRPr="00451005" w:rsidRDefault="00170A7E" w:rsidP="002B4595">
      <w:pPr>
        <w:pStyle w:val="Querytext"/>
        <w:spacing w:line="276" w:lineRule="auto"/>
      </w:pPr>
      <w:r w:rsidRPr="00451005">
        <w:tab/>
        <w:t xml:space="preserve">--AND </w:t>
      </w:r>
      <w:proofErr w:type="spellStart"/>
      <w:r w:rsidRPr="00451005">
        <w:t>l.LineOfBusinessType</w:t>
      </w:r>
      <w:proofErr w:type="spellEnd"/>
      <w:r w:rsidRPr="00451005">
        <w:t xml:space="preserve"> = 'Home Health'</w:t>
      </w:r>
    </w:p>
    <w:p w14:paraId="0272838D" w14:textId="77777777" w:rsidR="00170A7E" w:rsidRPr="00451005" w:rsidRDefault="00170A7E" w:rsidP="002B4595">
      <w:pPr>
        <w:pStyle w:val="Querytext"/>
        <w:spacing w:line="276" w:lineRule="auto"/>
      </w:pPr>
      <w:r w:rsidRPr="00451005">
        <w:tab/>
        <w:t xml:space="preserve">--AND </w:t>
      </w:r>
      <w:proofErr w:type="spellStart"/>
      <w:r w:rsidRPr="00451005">
        <w:t>v.ClinicianName</w:t>
      </w:r>
      <w:proofErr w:type="spellEnd"/>
      <w:r w:rsidRPr="00451005">
        <w:t xml:space="preserve"> like '%Rogers%'</w:t>
      </w:r>
    </w:p>
    <w:p w14:paraId="7E2D77FC" w14:textId="77777777" w:rsidR="00170A7E" w:rsidRPr="00451005" w:rsidRDefault="00170A7E" w:rsidP="002B4595">
      <w:pPr>
        <w:pStyle w:val="Querytext"/>
        <w:spacing w:line="276" w:lineRule="auto"/>
      </w:pPr>
      <w:r w:rsidRPr="00451005">
        <w:tab/>
        <w:t xml:space="preserve">--AND </w:t>
      </w:r>
      <w:proofErr w:type="spellStart"/>
      <w:r w:rsidRPr="00451005">
        <w:t>b.BusinessUnitKey</w:t>
      </w:r>
      <w:proofErr w:type="spellEnd"/>
      <w:r w:rsidRPr="00451005">
        <w:t xml:space="preserve"> = @BusinessUnitKey</w:t>
      </w:r>
    </w:p>
    <w:p w14:paraId="3160EE7E" w14:textId="77777777" w:rsidR="00170A7E" w:rsidRPr="00451005" w:rsidRDefault="00170A7E" w:rsidP="002B4595">
      <w:pPr>
        <w:pStyle w:val="Querytext"/>
        <w:spacing w:line="276" w:lineRule="auto"/>
      </w:pPr>
      <w:r w:rsidRPr="00451005">
        <w:t xml:space="preserve">ORDER BY </w:t>
      </w:r>
      <w:proofErr w:type="spellStart"/>
      <w:r w:rsidRPr="00451005">
        <w:t>l.LineOfBusinessType</w:t>
      </w:r>
      <w:proofErr w:type="spellEnd"/>
      <w:r w:rsidRPr="00451005">
        <w:t xml:space="preserve">, </w:t>
      </w:r>
      <w:proofErr w:type="spellStart"/>
      <w:r w:rsidRPr="00451005">
        <w:t>v.VisitStatus</w:t>
      </w:r>
      <w:proofErr w:type="spellEnd"/>
      <w:r w:rsidRPr="00451005">
        <w:t xml:space="preserve">, </w:t>
      </w:r>
      <w:proofErr w:type="spellStart"/>
      <w:r w:rsidRPr="00451005">
        <w:t>v.ClinicianName</w:t>
      </w:r>
      <w:proofErr w:type="spellEnd"/>
      <w:r w:rsidRPr="00451005">
        <w:t xml:space="preserve">, </w:t>
      </w:r>
      <w:proofErr w:type="spellStart"/>
      <w:r w:rsidRPr="00451005">
        <w:t>v.VisitStartDate</w:t>
      </w:r>
      <w:proofErr w:type="spellEnd"/>
    </w:p>
    <w:p w14:paraId="6EAA3090" w14:textId="77777777" w:rsidR="00170A7E" w:rsidRPr="00451005" w:rsidRDefault="00170A7E" w:rsidP="002B4595">
      <w:pPr>
        <w:pStyle w:val="Querytext"/>
        <w:spacing w:line="276" w:lineRule="auto"/>
      </w:pPr>
    </w:p>
    <w:p w14:paraId="1215E785" w14:textId="77777777" w:rsidR="00170A7E" w:rsidRPr="00451005" w:rsidRDefault="00170A7E" w:rsidP="002B4595">
      <w:pPr>
        <w:pStyle w:val="Querytext"/>
        <w:spacing w:line="276" w:lineRule="auto"/>
      </w:pPr>
      <w:r w:rsidRPr="00451005">
        <w:t xml:space="preserve">SELECT </w:t>
      </w:r>
      <w:proofErr w:type="spellStart"/>
      <w:r w:rsidRPr="00451005">
        <w:t>l.LineOfBusinessType</w:t>
      </w:r>
      <w:proofErr w:type="spellEnd"/>
      <w:r w:rsidRPr="00451005">
        <w:t xml:space="preserve">, </w:t>
      </w:r>
      <w:proofErr w:type="spellStart"/>
      <w:r w:rsidRPr="00451005">
        <w:t>v.VisitStatus</w:t>
      </w:r>
      <w:proofErr w:type="spellEnd"/>
      <w:r w:rsidRPr="00451005">
        <w:t xml:space="preserve">, SUM(DATEDIFF(hour, </w:t>
      </w:r>
      <w:proofErr w:type="spellStart"/>
      <w:r w:rsidRPr="00451005">
        <w:t>v.VisitStartDate</w:t>
      </w:r>
      <w:proofErr w:type="spellEnd"/>
      <w:r w:rsidRPr="00451005">
        <w:t xml:space="preserve">, </w:t>
      </w:r>
      <w:proofErr w:type="spellStart"/>
      <w:r w:rsidRPr="00451005">
        <w:t>v.VisitEndDate</w:t>
      </w:r>
      <w:proofErr w:type="spellEnd"/>
      <w:r w:rsidRPr="00451005">
        <w:t xml:space="preserve">)) as </w:t>
      </w:r>
      <w:proofErr w:type="spellStart"/>
      <w:r w:rsidRPr="00451005">
        <w:t>TotalVisitTime</w:t>
      </w:r>
      <w:proofErr w:type="spellEnd"/>
    </w:p>
    <w:p w14:paraId="6D5F9FAC" w14:textId="77777777" w:rsidR="00170A7E" w:rsidRPr="00451005" w:rsidRDefault="00170A7E" w:rsidP="002B4595">
      <w:pPr>
        <w:pStyle w:val="Querytext"/>
        <w:spacing w:line="276" w:lineRule="auto"/>
      </w:pPr>
      <w:r w:rsidRPr="00451005">
        <w:tab/>
        <w:t xml:space="preserve">, SUM(DATEDIFF(day, </w:t>
      </w:r>
      <w:proofErr w:type="spellStart"/>
      <w:r w:rsidRPr="00451005">
        <w:t>VisitStartDate</w:t>
      </w:r>
      <w:proofErr w:type="spellEnd"/>
      <w:r w:rsidRPr="00451005">
        <w:t xml:space="preserve">, CASE WHEN </w:t>
      </w:r>
      <w:proofErr w:type="spellStart"/>
      <w:r w:rsidRPr="00451005">
        <w:t>v.VisitEndDate</w:t>
      </w:r>
      <w:proofErr w:type="spellEnd"/>
      <w:r w:rsidRPr="00451005">
        <w:t xml:space="preserve"> IS NULL THEN GETUTCDATE() ELSE </w:t>
      </w:r>
      <w:proofErr w:type="spellStart"/>
      <w:r w:rsidRPr="00451005">
        <w:t>v.VisitEndDate</w:t>
      </w:r>
      <w:proofErr w:type="spellEnd"/>
      <w:r w:rsidRPr="00451005">
        <w:t xml:space="preserve"> END)) AS </w:t>
      </w:r>
      <w:proofErr w:type="spellStart"/>
      <w:r w:rsidRPr="00451005">
        <w:t>TotalDaysFromVisitDate</w:t>
      </w:r>
      <w:proofErr w:type="spellEnd"/>
    </w:p>
    <w:p w14:paraId="087D78D5" w14:textId="77777777" w:rsidR="00170A7E" w:rsidRPr="00451005" w:rsidRDefault="00170A7E" w:rsidP="002B4595">
      <w:pPr>
        <w:pStyle w:val="Querytext"/>
        <w:spacing w:line="276" w:lineRule="auto"/>
      </w:pPr>
      <w:r w:rsidRPr="00451005">
        <w:tab/>
        <w:t xml:space="preserve">,AVG(CASE WHEN </w:t>
      </w:r>
      <w:proofErr w:type="spellStart"/>
      <w:r w:rsidRPr="00451005">
        <w:t>v.VisitStartDate</w:t>
      </w:r>
      <w:proofErr w:type="spellEnd"/>
      <w:r w:rsidRPr="00451005">
        <w:t xml:space="preserve"> IS NULL OR </w:t>
      </w:r>
      <w:proofErr w:type="spellStart"/>
      <w:r w:rsidRPr="00451005">
        <w:t>v.VisitEndDate</w:t>
      </w:r>
      <w:proofErr w:type="spellEnd"/>
      <w:r w:rsidRPr="00451005">
        <w:t xml:space="preserve"> IS NULL OR </w:t>
      </w:r>
      <w:proofErr w:type="spellStart"/>
      <w:r w:rsidRPr="00451005">
        <w:t>v.VisitStatus</w:t>
      </w:r>
      <w:proofErr w:type="spellEnd"/>
      <w:r w:rsidRPr="00451005">
        <w:t xml:space="preserve"> &lt;&gt; 'Closed' </w:t>
      </w:r>
    </w:p>
    <w:p w14:paraId="509133DB" w14:textId="77777777" w:rsidR="00170A7E" w:rsidRPr="00451005" w:rsidRDefault="00170A7E" w:rsidP="002B4595">
      <w:pPr>
        <w:pStyle w:val="Querytext"/>
        <w:spacing w:line="276" w:lineRule="auto"/>
      </w:pPr>
      <w:r w:rsidRPr="00451005">
        <w:tab/>
      </w:r>
      <w:r w:rsidRPr="00451005">
        <w:tab/>
        <w:t>THEN 0</w:t>
      </w:r>
    </w:p>
    <w:p w14:paraId="6D7F4667" w14:textId="77777777" w:rsidR="00170A7E" w:rsidRPr="00451005" w:rsidRDefault="00170A7E" w:rsidP="002B4595">
      <w:pPr>
        <w:pStyle w:val="Querytext"/>
        <w:spacing w:line="276" w:lineRule="auto"/>
      </w:pPr>
      <w:r w:rsidRPr="00451005">
        <w:tab/>
      </w:r>
      <w:r w:rsidRPr="00451005">
        <w:tab/>
        <w:t>ELSE CASE WHEN v.[</w:t>
      </w:r>
      <w:proofErr w:type="spellStart"/>
      <w:r w:rsidRPr="00451005">
        <w:t>VisitStartDate</w:t>
      </w:r>
      <w:proofErr w:type="spellEnd"/>
      <w:r w:rsidRPr="00451005">
        <w:t>] &gt; v.[</w:t>
      </w:r>
      <w:proofErr w:type="spellStart"/>
      <w:r w:rsidRPr="00451005">
        <w:t>VisitClosedDate</w:t>
      </w:r>
      <w:proofErr w:type="spellEnd"/>
      <w:r w:rsidRPr="00451005">
        <w:t xml:space="preserve">] </w:t>
      </w:r>
    </w:p>
    <w:p w14:paraId="46BCC232" w14:textId="77777777" w:rsidR="00170A7E" w:rsidRPr="00451005" w:rsidRDefault="00170A7E" w:rsidP="002B4595">
      <w:pPr>
        <w:pStyle w:val="Querytext"/>
        <w:spacing w:line="276" w:lineRule="auto"/>
      </w:pPr>
      <w:r w:rsidRPr="00451005">
        <w:tab/>
      </w:r>
      <w:r w:rsidRPr="00451005">
        <w:tab/>
      </w:r>
      <w:r w:rsidRPr="00451005">
        <w:tab/>
      </w:r>
      <w:r w:rsidRPr="00451005">
        <w:tab/>
        <w:t xml:space="preserve">THEN 0 </w:t>
      </w:r>
    </w:p>
    <w:p w14:paraId="5272DDD7" w14:textId="77777777" w:rsidR="00170A7E" w:rsidRPr="00451005" w:rsidRDefault="00170A7E" w:rsidP="002B4595">
      <w:pPr>
        <w:pStyle w:val="Querytext"/>
        <w:spacing w:line="276" w:lineRule="auto"/>
      </w:pPr>
      <w:r w:rsidRPr="00451005">
        <w:tab/>
      </w:r>
      <w:r w:rsidRPr="00451005">
        <w:tab/>
      </w:r>
      <w:r w:rsidRPr="00451005">
        <w:tab/>
      </w:r>
      <w:r w:rsidRPr="00451005">
        <w:tab/>
        <w:t>ELSE</w:t>
      </w:r>
      <w:r>
        <w:t xml:space="preserve"> </w:t>
      </w:r>
      <w:r w:rsidRPr="00451005">
        <w:t>DATEDIFF(DAY, v.[</w:t>
      </w:r>
      <w:proofErr w:type="spellStart"/>
      <w:r w:rsidRPr="00451005">
        <w:t>VisitStartDate</w:t>
      </w:r>
      <w:proofErr w:type="spellEnd"/>
      <w:r w:rsidRPr="00451005">
        <w:t>], v.[</w:t>
      </w:r>
      <w:proofErr w:type="spellStart"/>
      <w:r w:rsidRPr="00451005">
        <w:t>VisitClosedDate</w:t>
      </w:r>
      <w:proofErr w:type="spellEnd"/>
      <w:r w:rsidRPr="00451005">
        <w:t>]) END</w:t>
      </w:r>
    </w:p>
    <w:p w14:paraId="1BB56D9B" w14:textId="77777777" w:rsidR="00170A7E" w:rsidRPr="00451005" w:rsidRDefault="00170A7E" w:rsidP="002B4595">
      <w:pPr>
        <w:pStyle w:val="Querytext"/>
        <w:spacing w:line="276" w:lineRule="auto"/>
      </w:pPr>
      <w:r w:rsidRPr="00451005">
        <w:tab/>
      </w:r>
      <w:r w:rsidRPr="00451005">
        <w:tab/>
        <w:t xml:space="preserve">END) AS </w:t>
      </w:r>
      <w:proofErr w:type="spellStart"/>
      <w:r w:rsidRPr="00451005">
        <w:t>AverageDaysToClose</w:t>
      </w:r>
      <w:proofErr w:type="spellEnd"/>
    </w:p>
    <w:p w14:paraId="1A3A8763" w14:textId="77777777" w:rsidR="00170A7E" w:rsidRPr="00451005" w:rsidRDefault="00170A7E" w:rsidP="002B4595">
      <w:pPr>
        <w:pStyle w:val="Querytext"/>
        <w:spacing w:line="276" w:lineRule="auto"/>
      </w:pPr>
      <w:r w:rsidRPr="00451005">
        <w:tab/>
        <w:t xml:space="preserve">, Count(*) AS </w:t>
      </w:r>
      <w:proofErr w:type="spellStart"/>
      <w:r w:rsidRPr="00451005">
        <w:t>NumberOfVisits</w:t>
      </w:r>
      <w:proofErr w:type="spellEnd"/>
    </w:p>
    <w:p w14:paraId="52689DA8" w14:textId="77777777" w:rsidR="00170A7E" w:rsidRPr="00451005" w:rsidRDefault="00170A7E" w:rsidP="002B4595">
      <w:pPr>
        <w:pStyle w:val="Querytext"/>
        <w:spacing w:line="276" w:lineRule="auto"/>
      </w:pPr>
      <w:r w:rsidRPr="00451005">
        <w:t xml:space="preserve">FROM </w:t>
      </w:r>
      <w:proofErr w:type="spellStart"/>
      <w:r w:rsidRPr="00451005">
        <w:t>data.vVisit</w:t>
      </w:r>
      <w:proofErr w:type="spellEnd"/>
      <w:r w:rsidRPr="00451005">
        <w:t xml:space="preserve"> v</w:t>
      </w:r>
    </w:p>
    <w:p w14:paraId="127514D2" w14:textId="77777777" w:rsidR="00170A7E" w:rsidRPr="00451005" w:rsidRDefault="00170A7E" w:rsidP="002B4595">
      <w:pPr>
        <w:pStyle w:val="Querytext"/>
        <w:spacing w:line="276" w:lineRule="auto"/>
      </w:pPr>
      <w:r w:rsidRPr="00451005">
        <w:tab/>
        <w:t xml:space="preserve">JOIN </w:t>
      </w:r>
      <w:proofErr w:type="spellStart"/>
      <w:r w:rsidRPr="00451005">
        <w:t>data.vPatient</w:t>
      </w:r>
      <w:proofErr w:type="spellEnd"/>
      <w:r w:rsidRPr="00451005">
        <w:t xml:space="preserve"> p on </w:t>
      </w:r>
      <w:proofErr w:type="spellStart"/>
      <w:r w:rsidRPr="00451005">
        <w:t>v.PatientKey</w:t>
      </w:r>
      <w:proofErr w:type="spellEnd"/>
      <w:r w:rsidRPr="00451005">
        <w:t xml:space="preserve"> = </w:t>
      </w:r>
      <w:proofErr w:type="spellStart"/>
      <w:r w:rsidRPr="00451005">
        <w:t>p.PatientKey</w:t>
      </w:r>
      <w:proofErr w:type="spellEnd"/>
    </w:p>
    <w:p w14:paraId="30AC6726" w14:textId="77777777" w:rsidR="00170A7E" w:rsidRPr="00451005" w:rsidRDefault="00170A7E" w:rsidP="002B4595">
      <w:pPr>
        <w:pStyle w:val="Querytext"/>
        <w:spacing w:line="276" w:lineRule="auto"/>
      </w:pPr>
      <w:r w:rsidRPr="00451005">
        <w:tab/>
        <w:t xml:space="preserve">JOIN </w:t>
      </w:r>
      <w:proofErr w:type="spellStart"/>
      <w:r w:rsidRPr="00451005">
        <w:t>data.vAdmission</w:t>
      </w:r>
      <w:proofErr w:type="spellEnd"/>
      <w:r w:rsidRPr="00451005">
        <w:t xml:space="preserve"> a on </w:t>
      </w:r>
      <w:proofErr w:type="spellStart"/>
      <w:r w:rsidRPr="00451005">
        <w:t>v.AdmissionKey</w:t>
      </w:r>
      <w:proofErr w:type="spellEnd"/>
      <w:r w:rsidRPr="00451005">
        <w:t xml:space="preserve"> = </w:t>
      </w:r>
      <w:proofErr w:type="spellStart"/>
      <w:r w:rsidRPr="00451005">
        <w:t>a.AdmissionKey</w:t>
      </w:r>
      <w:proofErr w:type="spellEnd"/>
      <w:r w:rsidRPr="00451005">
        <w:t xml:space="preserve"> </w:t>
      </w:r>
      <w:r w:rsidRPr="00451005">
        <w:tab/>
      </w:r>
    </w:p>
    <w:p w14:paraId="60FDF2BF" w14:textId="77777777" w:rsidR="00170A7E" w:rsidRPr="00451005" w:rsidRDefault="00170A7E" w:rsidP="002B4595">
      <w:pPr>
        <w:pStyle w:val="Querytext"/>
        <w:spacing w:line="276" w:lineRule="auto"/>
      </w:pPr>
      <w:r w:rsidRPr="00451005">
        <w:tab/>
        <w:t xml:space="preserve">JOIN </w:t>
      </w:r>
      <w:proofErr w:type="spellStart"/>
      <w:r w:rsidRPr="00451005">
        <w:t>data.vBusinessUnit</w:t>
      </w:r>
      <w:proofErr w:type="spellEnd"/>
      <w:r w:rsidRPr="00451005">
        <w:t xml:space="preserve"> b ON </w:t>
      </w:r>
      <w:proofErr w:type="spellStart"/>
      <w:r w:rsidRPr="00451005">
        <w:t>a.BusinessUnitKey</w:t>
      </w:r>
      <w:proofErr w:type="spellEnd"/>
      <w:r w:rsidRPr="00451005">
        <w:t xml:space="preserve"> = </w:t>
      </w:r>
      <w:proofErr w:type="spellStart"/>
      <w:r w:rsidRPr="00451005">
        <w:t>b.BusinessUnitKey</w:t>
      </w:r>
      <w:proofErr w:type="spellEnd"/>
      <w:r w:rsidRPr="00451005">
        <w:tab/>
      </w:r>
    </w:p>
    <w:p w14:paraId="09567058" w14:textId="77777777" w:rsidR="00170A7E" w:rsidRPr="00451005" w:rsidRDefault="00170A7E" w:rsidP="002B4595">
      <w:pPr>
        <w:pStyle w:val="Querytext"/>
        <w:spacing w:line="276" w:lineRule="auto"/>
      </w:pPr>
      <w:r w:rsidRPr="00451005">
        <w:tab/>
        <w:t xml:space="preserve">JOIN </w:t>
      </w:r>
      <w:proofErr w:type="spellStart"/>
      <w:r w:rsidRPr="00451005">
        <w:t>data.vLineOfBusiness</w:t>
      </w:r>
      <w:proofErr w:type="spellEnd"/>
      <w:r w:rsidRPr="00451005">
        <w:t xml:space="preserve"> l on </w:t>
      </w:r>
      <w:proofErr w:type="spellStart"/>
      <w:r w:rsidRPr="00451005">
        <w:t>a.LineOfBusinessKey</w:t>
      </w:r>
      <w:proofErr w:type="spellEnd"/>
      <w:r w:rsidRPr="00451005">
        <w:t xml:space="preserve"> = </w:t>
      </w:r>
      <w:proofErr w:type="spellStart"/>
      <w:r w:rsidRPr="00451005">
        <w:t>l.LineOfBusinessKey</w:t>
      </w:r>
      <w:proofErr w:type="spellEnd"/>
    </w:p>
    <w:p w14:paraId="5420831C" w14:textId="77777777" w:rsidR="00170A7E" w:rsidRPr="00451005" w:rsidRDefault="00170A7E" w:rsidP="002B4595">
      <w:pPr>
        <w:pStyle w:val="Querytext"/>
        <w:spacing w:line="276" w:lineRule="auto"/>
      </w:pPr>
      <w:r w:rsidRPr="00451005">
        <w:t xml:space="preserve">WHERE </w:t>
      </w:r>
      <w:proofErr w:type="spellStart"/>
      <w:r w:rsidRPr="00451005">
        <w:t>v.VisitStartDate</w:t>
      </w:r>
      <w:proofErr w:type="spellEnd"/>
      <w:r w:rsidRPr="00451005">
        <w:t xml:space="preserve"> &gt; = @FromDate AND </w:t>
      </w:r>
      <w:proofErr w:type="spellStart"/>
      <w:r w:rsidRPr="00451005">
        <w:t>v.VisitStartDate</w:t>
      </w:r>
      <w:proofErr w:type="spellEnd"/>
      <w:r w:rsidRPr="00451005">
        <w:t xml:space="preserve"> &lt;= @ToDate</w:t>
      </w:r>
    </w:p>
    <w:p w14:paraId="7E52AA47" w14:textId="77777777" w:rsidR="00170A7E" w:rsidRPr="00451005" w:rsidRDefault="00170A7E" w:rsidP="002B4595">
      <w:pPr>
        <w:pStyle w:val="Querytext"/>
        <w:spacing w:line="276" w:lineRule="auto"/>
      </w:pPr>
      <w:r w:rsidRPr="00451005">
        <w:tab/>
        <w:t>--AND (</w:t>
      </w:r>
      <w:proofErr w:type="spellStart"/>
      <w:r w:rsidRPr="00451005">
        <w:t>v.VisitNoteTemplate</w:t>
      </w:r>
      <w:proofErr w:type="spellEnd"/>
      <w:r w:rsidRPr="00451005">
        <w:t xml:space="preserve"> LIKE 'SOC%' OR </w:t>
      </w:r>
      <w:proofErr w:type="spellStart"/>
      <w:r w:rsidRPr="00451005">
        <w:t>v.VisitNoteTemplate</w:t>
      </w:r>
      <w:proofErr w:type="spellEnd"/>
      <w:r w:rsidRPr="00451005">
        <w:t xml:space="preserve"> LIKE 'RECERT%' OR </w:t>
      </w:r>
      <w:proofErr w:type="spellStart"/>
      <w:r w:rsidRPr="00451005">
        <w:t>v.VisitNoteTemplate</w:t>
      </w:r>
      <w:proofErr w:type="spellEnd"/>
      <w:r w:rsidRPr="00451005">
        <w:t xml:space="preserve"> LIKE 'Initial Eval%')</w:t>
      </w:r>
    </w:p>
    <w:p w14:paraId="445B4F38" w14:textId="77777777" w:rsidR="00170A7E" w:rsidRPr="00451005" w:rsidRDefault="00170A7E" w:rsidP="002B4595">
      <w:pPr>
        <w:pStyle w:val="Querytext"/>
        <w:spacing w:line="276" w:lineRule="auto"/>
      </w:pPr>
      <w:r w:rsidRPr="00451005">
        <w:tab/>
        <w:t xml:space="preserve">AND </w:t>
      </w:r>
      <w:proofErr w:type="spellStart"/>
      <w:r w:rsidRPr="00451005">
        <w:t>v.VisitStatus</w:t>
      </w:r>
      <w:proofErr w:type="spellEnd"/>
      <w:r w:rsidRPr="00451005">
        <w:t xml:space="preserve"> = @VisitStatus</w:t>
      </w:r>
    </w:p>
    <w:p w14:paraId="7DFAE0B2" w14:textId="77777777" w:rsidR="00170A7E" w:rsidRPr="00451005" w:rsidRDefault="00170A7E" w:rsidP="002B4595">
      <w:pPr>
        <w:pStyle w:val="Querytext"/>
        <w:spacing w:line="276" w:lineRule="auto"/>
      </w:pPr>
      <w:r w:rsidRPr="00451005">
        <w:tab/>
        <w:t xml:space="preserve">--AND </w:t>
      </w:r>
      <w:proofErr w:type="spellStart"/>
      <w:r w:rsidRPr="00451005">
        <w:t>l.LineOfBusinessType</w:t>
      </w:r>
      <w:proofErr w:type="spellEnd"/>
      <w:r w:rsidRPr="00451005">
        <w:t xml:space="preserve"> = 'Home Health'</w:t>
      </w:r>
    </w:p>
    <w:p w14:paraId="1C8B0633" w14:textId="77777777" w:rsidR="00170A7E" w:rsidRPr="00451005" w:rsidRDefault="00170A7E" w:rsidP="002B4595">
      <w:pPr>
        <w:pStyle w:val="Querytext"/>
        <w:spacing w:line="276" w:lineRule="auto"/>
      </w:pPr>
      <w:r w:rsidRPr="00451005">
        <w:tab/>
        <w:t xml:space="preserve">--AND </w:t>
      </w:r>
      <w:proofErr w:type="spellStart"/>
      <w:r w:rsidRPr="00451005">
        <w:t>v.ClinicianName</w:t>
      </w:r>
      <w:proofErr w:type="spellEnd"/>
      <w:r w:rsidRPr="00451005">
        <w:t xml:space="preserve"> like '%Rogers%'</w:t>
      </w:r>
    </w:p>
    <w:p w14:paraId="1C799DFC" w14:textId="77777777" w:rsidR="00170A7E" w:rsidRPr="00451005" w:rsidRDefault="00170A7E" w:rsidP="002B4595">
      <w:pPr>
        <w:pStyle w:val="Querytext"/>
        <w:spacing w:line="276" w:lineRule="auto"/>
      </w:pPr>
      <w:r w:rsidRPr="00451005">
        <w:tab/>
        <w:t xml:space="preserve">--AND </w:t>
      </w:r>
      <w:proofErr w:type="spellStart"/>
      <w:r w:rsidRPr="00451005">
        <w:t>b.BusinessUnitKey</w:t>
      </w:r>
      <w:proofErr w:type="spellEnd"/>
      <w:r w:rsidRPr="00451005">
        <w:t xml:space="preserve"> = @BusinessUnitKey</w:t>
      </w:r>
    </w:p>
    <w:p w14:paraId="00AE7CA8" w14:textId="77777777" w:rsidR="00170A7E" w:rsidRPr="00451005" w:rsidRDefault="00170A7E" w:rsidP="002B4595">
      <w:pPr>
        <w:pStyle w:val="Querytext"/>
        <w:spacing w:line="276" w:lineRule="auto"/>
      </w:pPr>
      <w:r w:rsidRPr="00451005">
        <w:t xml:space="preserve">GROUP BY </w:t>
      </w:r>
      <w:proofErr w:type="spellStart"/>
      <w:r w:rsidRPr="00451005">
        <w:t>l.LineOfBusinessType</w:t>
      </w:r>
      <w:proofErr w:type="spellEnd"/>
      <w:r w:rsidRPr="00451005">
        <w:t xml:space="preserve">, </w:t>
      </w:r>
      <w:proofErr w:type="spellStart"/>
      <w:r w:rsidRPr="00451005">
        <w:t>v.VisitStatus</w:t>
      </w:r>
      <w:proofErr w:type="spellEnd"/>
    </w:p>
    <w:p w14:paraId="40F0DDAC" w14:textId="77777777" w:rsidR="00170A7E" w:rsidRPr="00451005" w:rsidRDefault="00170A7E" w:rsidP="002B4595">
      <w:pPr>
        <w:pStyle w:val="Querytext"/>
        <w:spacing w:line="276" w:lineRule="auto"/>
      </w:pPr>
      <w:r w:rsidRPr="00451005">
        <w:t xml:space="preserve">ORDER BY </w:t>
      </w:r>
      <w:proofErr w:type="spellStart"/>
      <w:r w:rsidRPr="00451005">
        <w:t>l.LineOfBusinessType</w:t>
      </w:r>
      <w:proofErr w:type="spellEnd"/>
      <w:r w:rsidRPr="00451005">
        <w:t xml:space="preserve">, </w:t>
      </w:r>
      <w:proofErr w:type="spellStart"/>
      <w:r w:rsidRPr="00451005">
        <w:t>v.VisitStatus</w:t>
      </w:r>
      <w:proofErr w:type="spellEnd"/>
    </w:p>
    <w:p w14:paraId="66225E0E" w14:textId="77777777" w:rsidR="00170A7E" w:rsidRPr="00451005" w:rsidRDefault="00170A7E" w:rsidP="002B4595">
      <w:pPr>
        <w:pStyle w:val="Querytext"/>
        <w:spacing w:line="276" w:lineRule="auto"/>
      </w:pPr>
      <w:r w:rsidRPr="00451005">
        <w:t>/*</w:t>
      </w:r>
    </w:p>
    <w:p w14:paraId="4F7F2E34" w14:textId="77777777" w:rsidR="00170A7E" w:rsidRPr="00451005" w:rsidRDefault="00170A7E" w:rsidP="002B4595">
      <w:pPr>
        <w:pStyle w:val="Querytext"/>
        <w:spacing w:line="276" w:lineRule="auto"/>
      </w:pPr>
      <w:r w:rsidRPr="00451005">
        <w:t xml:space="preserve">SELECT Distinct </w:t>
      </w:r>
      <w:proofErr w:type="spellStart"/>
      <w:r w:rsidRPr="00451005">
        <w:t>VisitStatus</w:t>
      </w:r>
      <w:proofErr w:type="spellEnd"/>
      <w:r w:rsidRPr="00451005">
        <w:t xml:space="preserve"> FROM </w:t>
      </w:r>
      <w:proofErr w:type="spellStart"/>
      <w:r w:rsidRPr="00451005">
        <w:t>data.vVisit</w:t>
      </w:r>
      <w:proofErr w:type="spellEnd"/>
      <w:r w:rsidRPr="00451005">
        <w:t xml:space="preserve"> ORDER BY </w:t>
      </w:r>
      <w:proofErr w:type="spellStart"/>
      <w:r w:rsidRPr="00451005">
        <w:t>VisitStatus</w:t>
      </w:r>
      <w:proofErr w:type="spellEnd"/>
    </w:p>
    <w:p w14:paraId="5D1C690A" w14:textId="77777777" w:rsidR="00170A7E" w:rsidRPr="00451005" w:rsidRDefault="00170A7E" w:rsidP="002B4595">
      <w:pPr>
        <w:pStyle w:val="Querytext"/>
        <w:spacing w:line="276" w:lineRule="auto"/>
      </w:pPr>
      <w:r w:rsidRPr="00451005">
        <w:t xml:space="preserve">SELECT DISTINCT </w:t>
      </w:r>
      <w:proofErr w:type="spellStart"/>
      <w:r w:rsidRPr="00451005">
        <w:t>VisitNoteTemplate</w:t>
      </w:r>
      <w:proofErr w:type="spellEnd"/>
      <w:r w:rsidRPr="00451005">
        <w:t xml:space="preserve"> FROM </w:t>
      </w:r>
      <w:proofErr w:type="spellStart"/>
      <w:r w:rsidRPr="00451005">
        <w:t>data.vVisit</w:t>
      </w:r>
      <w:proofErr w:type="spellEnd"/>
      <w:r w:rsidRPr="00451005">
        <w:t xml:space="preserve"> ORDER BY </w:t>
      </w:r>
      <w:proofErr w:type="spellStart"/>
      <w:r w:rsidRPr="00451005">
        <w:t>VisitNoteTemplate</w:t>
      </w:r>
      <w:proofErr w:type="spellEnd"/>
    </w:p>
    <w:p w14:paraId="25F690E8" w14:textId="77777777" w:rsidR="00170A7E" w:rsidRPr="00451005" w:rsidRDefault="00170A7E" w:rsidP="002B4595">
      <w:pPr>
        <w:pStyle w:val="Querytext"/>
        <w:spacing w:line="276" w:lineRule="auto"/>
      </w:pPr>
      <w:r w:rsidRPr="00451005">
        <w:t xml:space="preserve">SELECT DISTINCT </w:t>
      </w:r>
      <w:proofErr w:type="spellStart"/>
      <w:r w:rsidRPr="00451005">
        <w:t>LineOfBusinessType</w:t>
      </w:r>
      <w:proofErr w:type="spellEnd"/>
      <w:r w:rsidRPr="00451005">
        <w:t xml:space="preserve"> FROM </w:t>
      </w:r>
      <w:proofErr w:type="spellStart"/>
      <w:r w:rsidRPr="00451005">
        <w:t>data.vLineOfBusiness</w:t>
      </w:r>
      <w:proofErr w:type="spellEnd"/>
      <w:r w:rsidRPr="00451005">
        <w:t xml:space="preserve"> ORDER BY </w:t>
      </w:r>
      <w:proofErr w:type="spellStart"/>
      <w:r w:rsidRPr="00451005">
        <w:t>LineOfBusinessType</w:t>
      </w:r>
      <w:proofErr w:type="spellEnd"/>
    </w:p>
    <w:p w14:paraId="7F21D9D0" w14:textId="7F173082" w:rsidR="00170A7E" w:rsidRPr="003F1451" w:rsidRDefault="00170A7E" w:rsidP="002B4595">
      <w:pPr>
        <w:pStyle w:val="Querytext"/>
        <w:spacing w:line="276" w:lineRule="auto"/>
      </w:pPr>
      <w:r w:rsidRPr="00451005">
        <w:t>*/</w:t>
      </w:r>
      <w:r>
        <w:br/>
      </w:r>
    </w:p>
    <w:p w14:paraId="7004E9AC" w14:textId="77777777" w:rsidR="002B4595" w:rsidRDefault="002B4595">
      <w:pPr>
        <w:spacing w:before="0" w:after="0" w:line="240" w:lineRule="auto"/>
        <w:rPr>
          <w:rFonts w:ascii="Arial" w:hAnsi="Arial"/>
          <w:b/>
          <w:color w:val="424243"/>
          <w:spacing w:val="15"/>
          <w:sz w:val="24"/>
        </w:rPr>
      </w:pPr>
      <w:bookmarkStart w:id="50" w:name="_Toc78985029"/>
      <w:bookmarkStart w:id="51" w:name="_Toc163657834"/>
      <w:bookmarkStart w:id="52" w:name="_Toc165455279"/>
      <w:bookmarkStart w:id="53" w:name="_Toc175134636"/>
      <w:r>
        <w:br w:type="page"/>
      </w:r>
    </w:p>
    <w:p w14:paraId="50ADEFFB" w14:textId="4F75A9EE" w:rsidR="00170A7E" w:rsidRDefault="00170A7E" w:rsidP="002B4595">
      <w:pPr>
        <w:pStyle w:val="Heading2"/>
      </w:pPr>
      <w:r>
        <w:lastRenderedPageBreak/>
        <w:t>Discharged Patients – by Business Unit and Line of Business</w:t>
      </w:r>
      <w:bookmarkEnd w:id="50"/>
      <w:bookmarkEnd w:id="51"/>
      <w:bookmarkEnd w:id="52"/>
      <w:bookmarkEnd w:id="53"/>
    </w:p>
    <w:p w14:paraId="3BDC4DEB" w14:textId="77777777" w:rsidR="00170A7E" w:rsidRPr="00451005" w:rsidRDefault="00170A7E" w:rsidP="002B4595">
      <w:pPr>
        <w:pStyle w:val="Querytext"/>
        <w:spacing w:line="276" w:lineRule="auto"/>
      </w:pPr>
      <w:r w:rsidRPr="00451005">
        <w:t xml:space="preserve">DECLARE </w:t>
      </w:r>
    </w:p>
    <w:p w14:paraId="0DA61321" w14:textId="2BA420E1" w:rsidR="00170A7E" w:rsidRPr="00451005" w:rsidRDefault="00EC0258" w:rsidP="002B4595">
      <w:pPr>
        <w:pStyle w:val="Querytext"/>
        <w:spacing w:line="276" w:lineRule="auto"/>
      </w:pPr>
      <w:r>
        <w:t xml:space="preserve"> </w:t>
      </w:r>
      <w:r w:rsidR="00170A7E" w:rsidRPr="00451005">
        <w:t xml:space="preserve">@FromDate </w:t>
      </w:r>
      <w:r w:rsidR="00170A7E">
        <w:t>DATETIME</w:t>
      </w:r>
      <w:r w:rsidR="00170A7E" w:rsidRPr="00451005">
        <w:t xml:space="preserve"> = '2020-01-01',</w:t>
      </w:r>
    </w:p>
    <w:p w14:paraId="37389BE6" w14:textId="32C63B50" w:rsidR="00170A7E" w:rsidRPr="00451005" w:rsidRDefault="00EC0258" w:rsidP="002B4595">
      <w:pPr>
        <w:pStyle w:val="Querytext"/>
        <w:spacing w:line="276" w:lineRule="auto"/>
      </w:pPr>
      <w:r>
        <w:t xml:space="preserve"> </w:t>
      </w:r>
      <w:r w:rsidR="00170A7E" w:rsidRPr="00451005">
        <w:t xml:space="preserve">@ToDate </w:t>
      </w:r>
      <w:r w:rsidR="00170A7E">
        <w:t>DATETIME</w:t>
      </w:r>
      <w:r w:rsidR="00170A7E" w:rsidRPr="00451005">
        <w:t xml:space="preserve"> = '2020-07-23',</w:t>
      </w:r>
    </w:p>
    <w:p w14:paraId="11C1A844" w14:textId="5B63CC2C" w:rsidR="00170A7E" w:rsidRPr="00451005" w:rsidRDefault="00EC0258" w:rsidP="002B4595">
      <w:pPr>
        <w:pStyle w:val="Querytext"/>
        <w:spacing w:line="276" w:lineRule="auto"/>
      </w:pPr>
      <w:r>
        <w:t xml:space="preserve"> </w:t>
      </w:r>
      <w:r w:rsidR="00170A7E" w:rsidRPr="00451005">
        <w:t xml:space="preserve">@BusinessUnitID </w:t>
      </w:r>
      <w:r w:rsidR="00170A7E">
        <w:t>UNIQUE IDENTIFIER</w:t>
      </w:r>
    </w:p>
    <w:p w14:paraId="4D60E6C9" w14:textId="77777777" w:rsidR="00170A7E" w:rsidRPr="00451005" w:rsidRDefault="00170A7E" w:rsidP="002B4595">
      <w:pPr>
        <w:pStyle w:val="Querytext"/>
        <w:spacing w:line="276" w:lineRule="auto"/>
      </w:pPr>
    </w:p>
    <w:p w14:paraId="19827BB2" w14:textId="77777777" w:rsidR="00170A7E" w:rsidRPr="00451005" w:rsidRDefault="00170A7E" w:rsidP="002B4595">
      <w:pPr>
        <w:pStyle w:val="Querytext"/>
        <w:spacing w:line="276" w:lineRule="auto"/>
      </w:pPr>
      <w:r w:rsidRPr="00451005">
        <w:t xml:space="preserve">--SELECT </w:t>
      </w:r>
      <w:proofErr w:type="spellStart"/>
      <w:r w:rsidRPr="00451005">
        <w:t>BusinessUnitID</w:t>
      </w:r>
      <w:proofErr w:type="spellEnd"/>
      <w:r w:rsidRPr="00451005">
        <w:t xml:space="preserve">, </w:t>
      </w:r>
      <w:proofErr w:type="spellStart"/>
      <w:r w:rsidRPr="00451005">
        <w:t>BusinessUnitName</w:t>
      </w:r>
      <w:proofErr w:type="spellEnd"/>
      <w:r w:rsidRPr="00451005">
        <w:t xml:space="preserve"> FROM </w:t>
      </w:r>
      <w:proofErr w:type="spellStart"/>
      <w:r w:rsidRPr="00451005">
        <w:t>Data.vBusinessUnit</w:t>
      </w:r>
      <w:proofErr w:type="spellEnd"/>
      <w:r w:rsidRPr="00451005">
        <w:t xml:space="preserve"> WHERE </w:t>
      </w:r>
      <w:proofErr w:type="spellStart"/>
      <w:r w:rsidRPr="00451005">
        <w:t>BusinessUnitName</w:t>
      </w:r>
      <w:proofErr w:type="spellEnd"/>
      <w:r w:rsidRPr="00451005">
        <w:t xml:space="preserve"> like '%T6 QA Company%' ORDER BY </w:t>
      </w:r>
      <w:proofErr w:type="spellStart"/>
      <w:r w:rsidRPr="00451005">
        <w:t>BusinessUnitName</w:t>
      </w:r>
      <w:proofErr w:type="spellEnd"/>
    </w:p>
    <w:p w14:paraId="3DD02ADD" w14:textId="77777777" w:rsidR="00170A7E" w:rsidRPr="00451005" w:rsidRDefault="00170A7E" w:rsidP="002B4595">
      <w:pPr>
        <w:pStyle w:val="Querytext"/>
        <w:spacing w:line="276" w:lineRule="auto"/>
      </w:pPr>
      <w:r w:rsidRPr="00451005">
        <w:t>SELECT @BusinessUnitID = '6A464D0B-6386-4DD0-8773-6505BD056821'</w:t>
      </w:r>
    </w:p>
    <w:p w14:paraId="760939E5" w14:textId="77777777" w:rsidR="00170A7E" w:rsidRPr="00451005" w:rsidRDefault="00170A7E" w:rsidP="002B4595">
      <w:pPr>
        <w:pStyle w:val="Querytext"/>
        <w:spacing w:line="276" w:lineRule="auto"/>
      </w:pPr>
    </w:p>
    <w:p w14:paraId="5AFF0FAF" w14:textId="77777777" w:rsidR="00170A7E" w:rsidRPr="00451005" w:rsidRDefault="00170A7E" w:rsidP="002B4595">
      <w:pPr>
        <w:pStyle w:val="Querytext"/>
        <w:spacing w:line="276" w:lineRule="auto"/>
      </w:pPr>
      <w:r w:rsidRPr="00451005">
        <w:t>SELECT</w:t>
      </w:r>
    </w:p>
    <w:p w14:paraId="06099268" w14:textId="78135CA6" w:rsidR="00170A7E" w:rsidRPr="00451005" w:rsidRDefault="00EC0258" w:rsidP="002B4595">
      <w:pPr>
        <w:pStyle w:val="Querytext"/>
        <w:spacing w:line="276" w:lineRule="auto"/>
      </w:pPr>
      <w:r>
        <w:t xml:space="preserve"> </w:t>
      </w:r>
      <w:r w:rsidR="00170A7E">
        <w:t xml:space="preserve"> </w:t>
      </w:r>
      <w:proofErr w:type="spellStart"/>
      <w:r w:rsidR="00170A7E" w:rsidRPr="00451005">
        <w:t>lob.LineOfBusiness</w:t>
      </w:r>
      <w:proofErr w:type="spellEnd"/>
      <w:r w:rsidR="00170A7E" w:rsidRPr="00451005">
        <w:t xml:space="preserve"> [LOB]</w:t>
      </w:r>
    </w:p>
    <w:p w14:paraId="38424D7D" w14:textId="4A288CAB"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b.BusinessUnitName</w:t>
      </w:r>
      <w:proofErr w:type="spellEnd"/>
      <w:r w:rsidR="00170A7E" w:rsidRPr="00451005">
        <w:t xml:space="preserve"> [</w:t>
      </w:r>
      <w:proofErr w:type="spellStart"/>
      <w:r w:rsidR="00170A7E" w:rsidRPr="00451005">
        <w:t>BusinessUnit</w:t>
      </w:r>
      <w:proofErr w:type="spellEnd"/>
      <w:r w:rsidR="00170A7E" w:rsidRPr="00451005">
        <w:t>]</w:t>
      </w:r>
    </w:p>
    <w:p w14:paraId="62A3869B" w14:textId="4A483C11"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p.PatientLastName</w:t>
      </w:r>
      <w:proofErr w:type="spellEnd"/>
      <w:r w:rsidR="00170A7E" w:rsidRPr="00451005">
        <w:t xml:space="preserve"> + ', ' + </w:t>
      </w:r>
      <w:proofErr w:type="spellStart"/>
      <w:r w:rsidR="00170A7E" w:rsidRPr="00451005">
        <w:t>p.PatientFirstName</w:t>
      </w:r>
      <w:proofErr w:type="spellEnd"/>
      <w:r w:rsidR="00170A7E" w:rsidRPr="00451005">
        <w:t xml:space="preserve"> [Patient]</w:t>
      </w:r>
    </w:p>
    <w:p w14:paraId="366FCC1D" w14:textId="23ACF68D"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a.SOCDate</w:t>
      </w:r>
      <w:proofErr w:type="spellEnd"/>
      <w:r w:rsidR="00170A7E" w:rsidRPr="00451005">
        <w:t xml:space="preserve"> [</w:t>
      </w:r>
      <w:proofErr w:type="spellStart"/>
      <w:r w:rsidR="00170A7E" w:rsidRPr="00451005">
        <w:t>SOCDate</w:t>
      </w:r>
      <w:proofErr w:type="spellEnd"/>
      <w:r w:rsidR="00170A7E" w:rsidRPr="00451005">
        <w:t>]</w:t>
      </w:r>
    </w:p>
    <w:p w14:paraId="79F64C46" w14:textId="3B4EE373"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a.AdmittedDate</w:t>
      </w:r>
      <w:proofErr w:type="spellEnd"/>
      <w:r w:rsidR="00170A7E" w:rsidRPr="00451005">
        <w:t xml:space="preserve"> [</w:t>
      </w:r>
      <w:proofErr w:type="spellStart"/>
      <w:r w:rsidR="00170A7E" w:rsidRPr="00451005">
        <w:t>AdmittedDate</w:t>
      </w:r>
      <w:proofErr w:type="spellEnd"/>
      <w:r w:rsidR="00170A7E" w:rsidRPr="00451005">
        <w:t>]</w:t>
      </w:r>
    </w:p>
    <w:p w14:paraId="78D90E2A" w14:textId="15A952BD"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a.CurrentAdmissionStatus</w:t>
      </w:r>
      <w:proofErr w:type="spellEnd"/>
      <w:r w:rsidR="00170A7E" w:rsidRPr="00451005">
        <w:t xml:space="preserve"> [</w:t>
      </w:r>
      <w:proofErr w:type="spellStart"/>
      <w:r w:rsidR="00170A7E" w:rsidRPr="00451005">
        <w:t>CurrentAdmissionStatus</w:t>
      </w:r>
      <w:proofErr w:type="spellEnd"/>
      <w:r w:rsidR="00170A7E" w:rsidRPr="00451005">
        <w:t>]</w:t>
      </w:r>
    </w:p>
    <w:p w14:paraId="3A016176" w14:textId="45101594"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a.Dis</w:t>
      </w:r>
      <w:r w:rsidR="00170A7E">
        <w:t>char</w:t>
      </w:r>
      <w:r w:rsidR="00170A7E" w:rsidRPr="00451005">
        <w:t>gedDate</w:t>
      </w:r>
      <w:proofErr w:type="spellEnd"/>
      <w:r w:rsidR="00170A7E" w:rsidRPr="00451005">
        <w:t xml:space="preserve"> [</w:t>
      </w:r>
      <w:proofErr w:type="spellStart"/>
      <w:r w:rsidR="00170A7E" w:rsidRPr="00451005">
        <w:t>Dis</w:t>
      </w:r>
      <w:r w:rsidR="00170A7E">
        <w:t>char</w:t>
      </w:r>
      <w:r w:rsidR="00170A7E" w:rsidRPr="00451005">
        <w:t>gedDate</w:t>
      </w:r>
      <w:proofErr w:type="spellEnd"/>
      <w:r w:rsidR="00170A7E" w:rsidRPr="00451005">
        <w:t>]</w:t>
      </w:r>
    </w:p>
    <w:p w14:paraId="6204BD9D" w14:textId="70845766" w:rsidR="00170A7E" w:rsidRPr="00451005" w:rsidRDefault="00EC0258" w:rsidP="002B4595">
      <w:pPr>
        <w:pStyle w:val="Querytext"/>
        <w:spacing w:line="276" w:lineRule="auto"/>
      </w:pPr>
      <w:r>
        <w:t xml:space="preserve"> </w:t>
      </w:r>
      <w:r w:rsidR="00170A7E" w:rsidRPr="00451005">
        <w:t xml:space="preserve">, </w:t>
      </w:r>
      <w:proofErr w:type="spellStart"/>
      <w:r w:rsidR="00170A7E" w:rsidRPr="00451005">
        <w:t>a.DayOfDeath</w:t>
      </w:r>
      <w:proofErr w:type="spellEnd"/>
      <w:r w:rsidR="00170A7E" w:rsidRPr="00451005">
        <w:t xml:space="preserve"> [</w:t>
      </w:r>
      <w:proofErr w:type="spellStart"/>
      <w:r w:rsidR="00170A7E" w:rsidRPr="00451005">
        <w:t>DayOfDeath</w:t>
      </w:r>
      <w:proofErr w:type="spellEnd"/>
      <w:r w:rsidR="00170A7E" w:rsidRPr="00451005">
        <w:t>]</w:t>
      </w:r>
    </w:p>
    <w:p w14:paraId="6AEB1064" w14:textId="1803DB97" w:rsidR="00170A7E" w:rsidRPr="00451005" w:rsidRDefault="00EC0258" w:rsidP="002B4595">
      <w:pPr>
        <w:pStyle w:val="Querytext"/>
        <w:spacing w:line="276" w:lineRule="auto"/>
      </w:pPr>
      <w:r>
        <w:t xml:space="preserve"> </w:t>
      </w:r>
      <w:r w:rsidR="00170A7E" w:rsidRPr="00451005">
        <w:t xml:space="preserve">FROM </w:t>
      </w:r>
      <w:proofErr w:type="spellStart"/>
      <w:r w:rsidR="00170A7E" w:rsidRPr="00451005">
        <w:t>Data.vAdmission</w:t>
      </w:r>
      <w:proofErr w:type="spellEnd"/>
      <w:r w:rsidR="00170A7E" w:rsidRPr="00451005">
        <w:t xml:space="preserve"> a</w:t>
      </w:r>
    </w:p>
    <w:p w14:paraId="56E0BCCB" w14:textId="5230769B" w:rsidR="00170A7E" w:rsidRPr="00451005" w:rsidRDefault="00EC0258" w:rsidP="002B4595">
      <w:pPr>
        <w:pStyle w:val="Querytext"/>
        <w:spacing w:line="276" w:lineRule="auto"/>
      </w:pPr>
      <w:r>
        <w:t xml:space="preserve"> </w:t>
      </w:r>
      <w:r w:rsidR="00170A7E">
        <w:t xml:space="preserve"> </w:t>
      </w:r>
      <w:r w:rsidR="00170A7E" w:rsidRPr="00451005">
        <w:t xml:space="preserve">JOIN </w:t>
      </w:r>
      <w:proofErr w:type="spellStart"/>
      <w:r w:rsidR="00170A7E" w:rsidRPr="00451005">
        <w:t>Data.vPatient</w:t>
      </w:r>
      <w:proofErr w:type="spellEnd"/>
      <w:r w:rsidR="00170A7E" w:rsidRPr="00451005">
        <w:t xml:space="preserve"> p ON </w:t>
      </w:r>
      <w:proofErr w:type="spellStart"/>
      <w:r w:rsidR="00170A7E" w:rsidRPr="00451005">
        <w:t>p.PatientKey</w:t>
      </w:r>
      <w:proofErr w:type="spellEnd"/>
      <w:r w:rsidR="00170A7E" w:rsidRPr="00451005">
        <w:t xml:space="preserve"> = </w:t>
      </w:r>
      <w:proofErr w:type="spellStart"/>
      <w:r w:rsidR="00170A7E" w:rsidRPr="00451005">
        <w:t>a.PatientKey</w:t>
      </w:r>
      <w:proofErr w:type="spellEnd"/>
    </w:p>
    <w:p w14:paraId="06B7AA51" w14:textId="2B47CDDE" w:rsidR="00170A7E" w:rsidRPr="00451005" w:rsidRDefault="00EC0258" w:rsidP="002B4595">
      <w:pPr>
        <w:pStyle w:val="Querytext"/>
        <w:spacing w:line="276" w:lineRule="auto"/>
      </w:pPr>
      <w:r>
        <w:t xml:space="preserve"> </w:t>
      </w:r>
      <w:r w:rsidR="00170A7E">
        <w:t xml:space="preserve"> </w:t>
      </w:r>
      <w:r w:rsidR="00170A7E" w:rsidRPr="00451005">
        <w:t xml:space="preserve">JOIN </w:t>
      </w:r>
      <w:proofErr w:type="spellStart"/>
      <w:r w:rsidR="00170A7E" w:rsidRPr="00451005">
        <w:t>Data.vBusinessUnit</w:t>
      </w:r>
      <w:proofErr w:type="spellEnd"/>
      <w:r w:rsidR="00170A7E" w:rsidRPr="00451005">
        <w:t xml:space="preserve"> b ON </w:t>
      </w:r>
      <w:proofErr w:type="spellStart"/>
      <w:r w:rsidR="00170A7E" w:rsidRPr="00451005">
        <w:t>b.BusinessUnitKey</w:t>
      </w:r>
      <w:proofErr w:type="spellEnd"/>
      <w:r w:rsidR="00170A7E" w:rsidRPr="00451005">
        <w:t xml:space="preserve"> = </w:t>
      </w:r>
      <w:proofErr w:type="spellStart"/>
      <w:r w:rsidR="00170A7E" w:rsidRPr="00451005">
        <w:t>a.BusinessUnitKey</w:t>
      </w:r>
      <w:proofErr w:type="spellEnd"/>
    </w:p>
    <w:p w14:paraId="4F0D8E7C" w14:textId="4016B5BC" w:rsidR="00170A7E" w:rsidRPr="00451005" w:rsidRDefault="00EC0258" w:rsidP="002B4595">
      <w:pPr>
        <w:pStyle w:val="Querytext"/>
        <w:spacing w:line="276" w:lineRule="auto"/>
      </w:pPr>
      <w:r>
        <w:t xml:space="preserve"> </w:t>
      </w:r>
      <w:r w:rsidR="00170A7E">
        <w:t xml:space="preserve"> </w:t>
      </w:r>
      <w:r w:rsidR="00170A7E" w:rsidRPr="00451005">
        <w:t xml:space="preserve">JOIN </w:t>
      </w:r>
      <w:proofErr w:type="spellStart"/>
      <w:r w:rsidR="00170A7E" w:rsidRPr="00451005">
        <w:t>Data.vLineOfBusiness</w:t>
      </w:r>
      <w:proofErr w:type="spellEnd"/>
      <w:r w:rsidR="00170A7E" w:rsidRPr="00451005">
        <w:t xml:space="preserve"> lob ON </w:t>
      </w:r>
      <w:proofErr w:type="spellStart"/>
      <w:r w:rsidR="00170A7E" w:rsidRPr="00451005">
        <w:t>lob.LineOfBusinessKey</w:t>
      </w:r>
      <w:proofErr w:type="spellEnd"/>
      <w:r w:rsidR="00170A7E" w:rsidRPr="00451005">
        <w:t xml:space="preserve"> = </w:t>
      </w:r>
      <w:proofErr w:type="spellStart"/>
      <w:r w:rsidR="00170A7E" w:rsidRPr="00451005">
        <w:t>a.LineOfBusinessKey</w:t>
      </w:r>
      <w:proofErr w:type="spellEnd"/>
    </w:p>
    <w:p w14:paraId="56201991" w14:textId="2FCE2156" w:rsidR="00170A7E" w:rsidRPr="00451005" w:rsidRDefault="00EC0258" w:rsidP="002B4595">
      <w:pPr>
        <w:pStyle w:val="Querytext"/>
        <w:spacing w:line="276" w:lineRule="auto"/>
      </w:pPr>
      <w:r>
        <w:t xml:space="preserve"> </w:t>
      </w:r>
      <w:proofErr w:type="gramStart"/>
      <w:r w:rsidR="00170A7E" w:rsidRPr="00451005">
        <w:t>WHERE</w:t>
      </w:r>
      <w:proofErr w:type="gramEnd"/>
      <w:r w:rsidR="00170A7E" w:rsidRPr="00451005">
        <w:t xml:space="preserve"> </w:t>
      </w:r>
    </w:p>
    <w:p w14:paraId="2881A672" w14:textId="1B450DF6" w:rsidR="00170A7E" w:rsidRPr="00451005" w:rsidRDefault="00EC0258" w:rsidP="002B4595">
      <w:pPr>
        <w:pStyle w:val="Querytext"/>
        <w:spacing w:line="276" w:lineRule="auto"/>
      </w:pPr>
      <w:r>
        <w:t xml:space="preserve"> </w:t>
      </w:r>
      <w:r w:rsidR="00170A7E">
        <w:t xml:space="preserve"> </w:t>
      </w:r>
      <w:r w:rsidR="00170A7E" w:rsidRPr="00451005">
        <w:t>((</w:t>
      </w:r>
      <w:proofErr w:type="spellStart"/>
      <w:r w:rsidR="00170A7E" w:rsidRPr="00451005">
        <w:t>a.CurrentAdmissionStatus</w:t>
      </w:r>
      <w:proofErr w:type="spellEnd"/>
      <w:r w:rsidR="00170A7E" w:rsidRPr="00451005">
        <w:t xml:space="preserve"> = 'Dis</w:t>
      </w:r>
      <w:r w:rsidR="00170A7E">
        <w:t>char</w:t>
      </w:r>
      <w:r w:rsidR="00170A7E" w:rsidRPr="00451005">
        <w:t xml:space="preserve">ged' AND </w:t>
      </w:r>
      <w:proofErr w:type="spellStart"/>
      <w:r w:rsidR="00170A7E" w:rsidRPr="00451005">
        <w:t>a.Dis</w:t>
      </w:r>
      <w:r w:rsidR="00170A7E">
        <w:t>char</w:t>
      </w:r>
      <w:r w:rsidR="00170A7E" w:rsidRPr="00451005">
        <w:t>gedDate</w:t>
      </w:r>
      <w:proofErr w:type="spellEnd"/>
      <w:r w:rsidR="00170A7E" w:rsidRPr="00451005">
        <w:t xml:space="preserve"> BETWEEN @FromDate AND @ToDate AND </w:t>
      </w:r>
    </w:p>
    <w:p w14:paraId="10DB23EE" w14:textId="50E13DE3" w:rsidR="00170A7E" w:rsidRPr="00451005" w:rsidRDefault="00EC0258" w:rsidP="002B4595">
      <w:pPr>
        <w:pStyle w:val="Querytext"/>
        <w:spacing w:line="276" w:lineRule="auto"/>
      </w:pPr>
      <w:r>
        <w:t xml:space="preserve">  </w:t>
      </w:r>
      <w:r w:rsidR="00170A7E" w:rsidRPr="00451005">
        <w:t>((</w:t>
      </w:r>
      <w:proofErr w:type="spellStart"/>
      <w:r w:rsidR="00170A7E" w:rsidRPr="00451005">
        <w:t>a.DayOfDeath</w:t>
      </w:r>
      <w:proofErr w:type="spellEnd"/>
      <w:r w:rsidR="00170A7E" w:rsidRPr="00451005">
        <w:t xml:space="preserve"> IS NULL) OR (</w:t>
      </w:r>
      <w:proofErr w:type="spellStart"/>
      <w:r w:rsidR="00170A7E" w:rsidRPr="00451005">
        <w:t>a.DayOfDeath</w:t>
      </w:r>
      <w:proofErr w:type="spellEnd"/>
      <w:r w:rsidR="00170A7E" w:rsidRPr="00451005">
        <w:t xml:space="preserve"> BETWEEN @FromDate AND @ToDate))) OR </w:t>
      </w:r>
    </w:p>
    <w:p w14:paraId="41FE23FF" w14:textId="27349F0E" w:rsidR="00170A7E" w:rsidRPr="00451005" w:rsidRDefault="00EC0258" w:rsidP="002B4595">
      <w:pPr>
        <w:pStyle w:val="Querytext"/>
        <w:spacing w:line="276" w:lineRule="auto"/>
      </w:pPr>
      <w:r>
        <w:t xml:space="preserve">  </w:t>
      </w:r>
      <w:r w:rsidR="00170A7E" w:rsidRPr="00451005">
        <w:t>(</w:t>
      </w:r>
      <w:proofErr w:type="spellStart"/>
      <w:r w:rsidR="00170A7E" w:rsidRPr="00451005">
        <w:t>a.CurrentAdmissionStatus</w:t>
      </w:r>
      <w:proofErr w:type="spellEnd"/>
      <w:r w:rsidR="00170A7E" w:rsidRPr="00451005">
        <w:t xml:space="preserve"> = 'Dis</w:t>
      </w:r>
      <w:r w:rsidR="00170A7E">
        <w:t>char</w:t>
      </w:r>
      <w:r w:rsidR="00170A7E" w:rsidRPr="00451005">
        <w:t>ge Pending') AND (</w:t>
      </w:r>
      <w:proofErr w:type="spellStart"/>
      <w:r w:rsidR="00170A7E" w:rsidRPr="00451005">
        <w:t>a.DayOfDeath</w:t>
      </w:r>
      <w:proofErr w:type="spellEnd"/>
      <w:r w:rsidR="00170A7E" w:rsidRPr="00451005">
        <w:t xml:space="preserve"> BETWEEN @FromDate AND @ToDate)) AND</w:t>
      </w:r>
    </w:p>
    <w:p w14:paraId="4DB7D2DD" w14:textId="6A1B9852" w:rsidR="00170A7E" w:rsidRPr="00451005" w:rsidRDefault="00EC0258" w:rsidP="002B4595">
      <w:pPr>
        <w:pStyle w:val="Querytext"/>
        <w:spacing w:line="276" w:lineRule="auto"/>
      </w:pPr>
      <w:r>
        <w:t xml:space="preserve"> </w:t>
      </w:r>
      <w:r w:rsidR="00170A7E">
        <w:t xml:space="preserve"> </w:t>
      </w:r>
      <w:proofErr w:type="spellStart"/>
      <w:r w:rsidR="00170A7E" w:rsidRPr="00451005">
        <w:t>b.BusinessUnitID</w:t>
      </w:r>
      <w:proofErr w:type="spellEnd"/>
      <w:r w:rsidR="00170A7E" w:rsidRPr="00451005">
        <w:t xml:space="preserve"> = @BusinessUnitID</w:t>
      </w:r>
    </w:p>
    <w:p w14:paraId="20215156" w14:textId="46F32ECC" w:rsidR="00170A7E" w:rsidRDefault="00EC0258" w:rsidP="002B4595">
      <w:pPr>
        <w:pStyle w:val="Querytext"/>
        <w:spacing w:line="276" w:lineRule="auto"/>
      </w:pPr>
      <w:r>
        <w:t xml:space="preserve"> </w:t>
      </w:r>
      <w:r w:rsidR="00170A7E" w:rsidRPr="00451005">
        <w:t xml:space="preserve">ORDER BY </w:t>
      </w:r>
      <w:proofErr w:type="spellStart"/>
      <w:r w:rsidR="00170A7E" w:rsidRPr="00451005">
        <w:t>b.BusinessUnitName</w:t>
      </w:r>
      <w:proofErr w:type="spellEnd"/>
      <w:r w:rsidR="00170A7E" w:rsidRPr="00451005">
        <w:t xml:space="preserve">, </w:t>
      </w:r>
      <w:proofErr w:type="spellStart"/>
      <w:r w:rsidR="00170A7E" w:rsidRPr="00451005">
        <w:t>lob.LineOfBusiness</w:t>
      </w:r>
      <w:proofErr w:type="spellEnd"/>
      <w:r w:rsidR="00170A7E" w:rsidRPr="00451005">
        <w:t xml:space="preserve">, </w:t>
      </w:r>
      <w:proofErr w:type="spellStart"/>
      <w:r w:rsidR="00170A7E" w:rsidRPr="00451005">
        <w:t>p.PatientLastName</w:t>
      </w:r>
      <w:proofErr w:type="spellEnd"/>
      <w:r w:rsidR="00170A7E" w:rsidRPr="00451005">
        <w:t xml:space="preserve">, </w:t>
      </w:r>
      <w:proofErr w:type="spellStart"/>
      <w:r w:rsidR="00170A7E" w:rsidRPr="00451005">
        <w:t>p.PatientFirstName</w:t>
      </w:r>
      <w:proofErr w:type="spellEnd"/>
      <w:r w:rsidR="00170A7E" w:rsidRPr="00451005">
        <w:t xml:space="preserve">, </w:t>
      </w:r>
      <w:proofErr w:type="spellStart"/>
      <w:r w:rsidR="00170A7E" w:rsidRPr="00451005">
        <w:t>a.SOCDate</w:t>
      </w:r>
      <w:proofErr w:type="spellEnd"/>
      <w:r w:rsidR="00170A7E" w:rsidRPr="00451005">
        <w:t xml:space="preserve">, </w:t>
      </w:r>
      <w:proofErr w:type="spellStart"/>
      <w:r w:rsidR="00170A7E" w:rsidRPr="00451005">
        <w:t>a.Dis</w:t>
      </w:r>
      <w:r w:rsidR="00170A7E">
        <w:t>char</w:t>
      </w:r>
      <w:r w:rsidR="00170A7E" w:rsidRPr="00451005">
        <w:t>gedDate</w:t>
      </w:r>
      <w:proofErr w:type="spellEnd"/>
    </w:p>
    <w:p w14:paraId="393A1D0B" w14:textId="55DF2B6C" w:rsidR="00170A7E" w:rsidRPr="00147D7D" w:rsidRDefault="00170A7E" w:rsidP="002B4595">
      <w:pPr>
        <w:pStyle w:val="Querytext"/>
        <w:spacing w:line="276" w:lineRule="auto"/>
      </w:pPr>
    </w:p>
    <w:p w14:paraId="05790FCF" w14:textId="77777777" w:rsidR="00170A7E" w:rsidRPr="00DC3629" w:rsidRDefault="00170A7E" w:rsidP="002B4595">
      <w:pPr>
        <w:pStyle w:val="Heading2"/>
      </w:pPr>
      <w:bookmarkStart w:id="54" w:name="_Toc78985030"/>
      <w:bookmarkStart w:id="55" w:name="_Toc163657835"/>
      <w:bookmarkStart w:id="56" w:name="_Toc165455280"/>
      <w:bookmarkStart w:id="57" w:name="_Toc175134637"/>
      <w:r>
        <w:t>Patients with COVID-19 Diagnosis by Case Manager</w:t>
      </w:r>
      <w:bookmarkEnd w:id="54"/>
      <w:bookmarkEnd w:id="55"/>
      <w:bookmarkEnd w:id="56"/>
      <w:bookmarkEnd w:id="57"/>
    </w:p>
    <w:p w14:paraId="10601F64" w14:textId="77777777" w:rsidR="00170A7E" w:rsidRPr="00451005" w:rsidRDefault="00170A7E" w:rsidP="002B4595">
      <w:pPr>
        <w:pStyle w:val="Querytext"/>
        <w:spacing w:line="276" w:lineRule="auto"/>
      </w:pPr>
      <w:r w:rsidRPr="00451005">
        <w:t xml:space="preserve">DECLARE @FromDate </w:t>
      </w:r>
      <w:r>
        <w:t>DATETIME</w:t>
      </w:r>
      <w:r w:rsidRPr="00451005">
        <w:t xml:space="preserve"> = '7/1/2020'</w:t>
      </w:r>
    </w:p>
    <w:p w14:paraId="52A0F2BA" w14:textId="77777777" w:rsidR="00170A7E" w:rsidRPr="00451005" w:rsidRDefault="00170A7E" w:rsidP="002B4595">
      <w:pPr>
        <w:pStyle w:val="Querytext"/>
        <w:spacing w:line="276" w:lineRule="auto"/>
      </w:pPr>
      <w:r w:rsidRPr="00451005">
        <w:t xml:space="preserve">DECLARE @ToDate </w:t>
      </w:r>
      <w:r>
        <w:t>DATETIME</w:t>
      </w:r>
      <w:r w:rsidRPr="00451005">
        <w:t xml:space="preserve"> = '7/17/2020'</w:t>
      </w:r>
    </w:p>
    <w:p w14:paraId="038CBAA4" w14:textId="77777777" w:rsidR="00170A7E" w:rsidRPr="00451005" w:rsidRDefault="00170A7E" w:rsidP="002B4595">
      <w:pPr>
        <w:pStyle w:val="Querytext"/>
        <w:spacing w:line="276" w:lineRule="auto"/>
      </w:pPr>
    </w:p>
    <w:p w14:paraId="48E0DCBA" w14:textId="77777777" w:rsidR="00170A7E" w:rsidRPr="00451005" w:rsidRDefault="00170A7E" w:rsidP="002B4595">
      <w:pPr>
        <w:pStyle w:val="Querytext"/>
        <w:spacing w:line="276" w:lineRule="auto"/>
      </w:pPr>
      <w:r w:rsidRPr="00451005">
        <w:t xml:space="preserve">SELECT </w:t>
      </w:r>
      <w:proofErr w:type="spellStart"/>
      <w:r w:rsidRPr="00451005">
        <w:t>bu.BusinessUnitName</w:t>
      </w:r>
      <w:proofErr w:type="spellEnd"/>
      <w:r w:rsidRPr="00451005">
        <w:t xml:space="preserve">, </w:t>
      </w:r>
      <w:proofErr w:type="spellStart"/>
      <w:r w:rsidRPr="00451005">
        <w:t>p.MRN</w:t>
      </w:r>
      <w:proofErr w:type="spellEnd"/>
      <w:r w:rsidRPr="00451005">
        <w:t xml:space="preserve">, </w:t>
      </w:r>
      <w:proofErr w:type="spellStart"/>
      <w:r w:rsidRPr="00451005">
        <w:t>p.PatientFullName</w:t>
      </w:r>
      <w:proofErr w:type="spellEnd"/>
      <w:r w:rsidRPr="00451005">
        <w:t xml:space="preserve">, </w:t>
      </w:r>
      <w:proofErr w:type="spellStart"/>
      <w:r w:rsidRPr="00451005">
        <w:t>a.AdmittedDate</w:t>
      </w:r>
      <w:proofErr w:type="spellEnd"/>
      <w:r w:rsidRPr="00451005">
        <w:t xml:space="preserve">, </w:t>
      </w:r>
      <w:proofErr w:type="spellStart"/>
      <w:r w:rsidRPr="00451005">
        <w:t>pd.DxOnsetDate</w:t>
      </w:r>
      <w:proofErr w:type="spellEnd"/>
      <w:r w:rsidRPr="00451005">
        <w:t xml:space="preserve">, </w:t>
      </w:r>
      <w:proofErr w:type="spellStart"/>
      <w:r w:rsidRPr="00451005">
        <w:t>pd.DxStartDate</w:t>
      </w:r>
      <w:proofErr w:type="spellEnd"/>
      <w:r w:rsidRPr="00451005">
        <w:t xml:space="preserve">, </w:t>
      </w:r>
      <w:proofErr w:type="spellStart"/>
      <w:r w:rsidRPr="00451005">
        <w:t>pd.DxEndDate</w:t>
      </w:r>
      <w:proofErr w:type="spellEnd"/>
      <w:r w:rsidRPr="00451005">
        <w:t xml:space="preserve">, </w:t>
      </w:r>
      <w:proofErr w:type="spellStart"/>
      <w:r w:rsidRPr="00451005">
        <w:t>d.DxICDCode</w:t>
      </w:r>
      <w:proofErr w:type="spellEnd"/>
      <w:r w:rsidRPr="00451005">
        <w:t xml:space="preserve"> as </w:t>
      </w:r>
      <w:proofErr w:type="spellStart"/>
      <w:r w:rsidRPr="00451005">
        <w:t>DiagnosisCode</w:t>
      </w:r>
      <w:proofErr w:type="spellEnd"/>
      <w:r w:rsidRPr="00451005">
        <w:t xml:space="preserve">, </w:t>
      </w:r>
    </w:p>
    <w:p w14:paraId="7580996B" w14:textId="77777777" w:rsidR="00170A7E" w:rsidRPr="00451005" w:rsidRDefault="00170A7E" w:rsidP="002B4595">
      <w:pPr>
        <w:pStyle w:val="Querytext"/>
        <w:spacing w:line="276" w:lineRule="auto"/>
      </w:pPr>
      <w:r w:rsidRPr="00451005">
        <w:tab/>
      </w:r>
      <w:r w:rsidRPr="00451005">
        <w:tab/>
        <w:t xml:space="preserve">CASE WHEN </w:t>
      </w:r>
      <w:proofErr w:type="spellStart"/>
      <w:r w:rsidRPr="00451005">
        <w:t>pd.DxType</w:t>
      </w:r>
      <w:proofErr w:type="spellEnd"/>
      <w:r w:rsidRPr="00451005">
        <w:t xml:space="preserve"> = 'P' THEN 'Primary' ELSE 'Other' END as </w:t>
      </w:r>
      <w:proofErr w:type="spellStart"/>
      <w:r w:rsidRPr="00451005">
        <w:t>DiagnosisType</w:t>
      </w:r>
      <w:proofErr w:type="spellEnd"/>
      <w:r w:rsidRPr="00451005">
        <w:t>,</w:t>
      </w:r>
    </w:p>
    <w:p w14:paraId="618A9382" w14:textId="7A374A89" w:rsidR="00170A7E" w:rsidRPr="00451005" w:rsidRDefault="00170A7E" w:rsidP="002B4595">
      <w:pPr>
        <w:pStyle w:val="Querytext"/>
        <w:spacing w:line="276" w:lineRule="auto"/>
      </w:pPr>
      <w:r w:rsidRPr="00451005">
        <w:tab/>
      </w:r>
      <w:r w:rsidRPr="00451005">
        <w:tab/>
        <w:t xml:space="preserve">CASE WHEN </w:t>
      </w:r>
      <w:proofErr w:type="spellStart"/>
      <w:r w:rsidRPr="00451005">
        <w:t>a.Readmit</w:t>
      </w:r>
      <w:proofErr w:type="spellEnd"/>
      <w:r w:rsidRPr="00451005">
        <w:t xml:space="preserve"> = 1</w:t>
      </w:r>
      <w:r w:rsidR="00EC0258">
        <w:t xml:space="preserve"> </w:t>
      </w:r>
      <w:r w:rsidRPr="00451005">
        <w:t xml:space="preserve">THEN </w:t>
      </w:r>
      <w:proofErr w:type="spellStart"/>
      <w:r w:rsidRPr="00451005">
        <w:t>'Re</w:t>
      </w:r>
      <w:proofErr w:type="spellEnd"/>
      <w:r w:rsidRPr="00451005">
        <w:t xml:space="preserve">-Admission' ELSE 'Admission' END AS </w:t>
      </w:r>
      <w:proofErr w:type="spellStart"/>
      <w:r w:rsidRPr="00451005">
        <w:t>AdmissionType</w:t>
      </w:r>
      <w:proofErr w:type="spellEnd"/>
      <w:r w:rsidRPr="00451005">
        <w:t xml:space="preserve">, </w:t>
      </w:r>
      <w:proofErr w:type="spellStart"/>
      <w:r w:rsidRPr="00451005">
        <w:t>a.Dis</w:t>
      </w:r>
      <w:r>
        <w:t>char</w:t>
      </w:r>
      <w:r w:rsidRPr="00451005">
        <w:t>gedDate</w:t>
      </w:r>
      <w:proofErr w:type="spellEnd"/>
      <w:r w:rsidRPr="00451005">
        <w:t xml:space="preserve">, </w:t>
      </w:r>
      <w:proofErr w:type="spellStart"/>
      <w:r w:rsidRPr="00451005">
        <w:t>a.DeathDate</w:t>
      </w:r>
      <w:proofErr w:type="spellEnd"/>
      <w:r w:rsidRPr="00451005">
        <w:t>,</w:t>
      </w:r>
    </w:p>
    <w:p w14:paraId="1C49C2F6" w14:textId="77777777" w:rsidR="00170A7E" w:rsidRPr="00451005" w:rsidRDefault="00170A7E" w:rsidP="002B4595">
      <w:pPr>
        <w:pStyle w:val="Querytext"/>
        <w:spacing w:line="276" w:lineRule="auto"/>
      </w:pPr>
      <w:r w:rsidRPr="00451005">
        <w:tab/>
      </w:r>
      <w:r w:rsidRPr="00451005">
        <w:tab/>
      </w:r>
      <w:proofErr w:type="spellStart"/>
      <w:r w:rsidRPr="00451005">
        <w:t>cm.ClinicianName</w:t>
      </w:r>
      <w:proofErr w:type="spellEnd"/>
      <w:r w:rsidRPr="00451005">
        <w:t>,</w:t>
      </w:r>
      <w:r>
        <w:t xml:space="preserve"> </w:t>
      </w:r>
      <w:proofErr w:type="spellStart"/>
      <w:r w:rsidRPr="00451005">
        <w:t>assign.StartDate</w:t>
      </w:r>
      <w:proofErr w:type="spellEnd"/>
      <w:r w:rsidRPr="00451005">
        <w:t xml:space="preserve">, </w:t>
      </w:r>
      <w:proofErr w:type="spellStart"/>
      <w:r w:rsidRPr="00451005">
        <w:t>assign.EndDate</w:t>
      </w:r>
      <w:proofErr w:type="spellEnd"/>
    </w:p>
    <w:p w14:paraId="54C91DF3" w14:textId="77777777" w:rsidR="00170A7E" w:rsidRPr="00451005" w:rsidRDefault="00170A7E" w:rsidP="002B4595">
      <w:pPr>
        <w:pStyle w:val="Querytext"/>
        <w:spacing w:line="276" w:lineRule="auto"/>
      </w:pPr>
      <w:r w:rsidRPr="00451005">
        <w:t xml:space="preserve">FROM </w:t>
      </w:r>
      <w:proofErr w:type="spellStart"/>
      <w:r w:rsidRPr="00451005">
        <w:t>data.vDiagnosis</w:t>
      </w:r>
      <w:proofErr w:type="spellEnd"/>
      <w:r w:rsidRPr="00451005">
        <w:t xml:space="preserve"> d</w:t>
      </w:r>
    </w:p>
    <w:p w14:paraId="428ED12A" w14:textId="77777777" w:rsidR="00170A7E" w:rsidRPr="00451005" w:rsidRDefault="00170A7E" w:rsidP="002B4595">
      <w:pPr>
        <w:pStyle w:val="Querytext"/>
        <w:spacing w:line="276" w:lineRule="auto"/>
      </w:pPr>
      <w:r w:rsidRPr="00451005">
        <w:lastRenderedPageBreak/>
        <w:tab/>
        <w:t xml:space="preserve">JOIN </w:t>
      </w:r>
      <w:proofErr w:type="spellStart"/>
      <w:r w:rsidRPr="00451005">
        <w:t>Data.vPatientDiagnosis</w:t>
      </w:r>
      <w:proofErr w:type="spellEnd"/>
      <w:r w:rsidRPr="00451005">
        <w:t xml:space="preserve"> pd ON </w:t>
      </w:r>
      <w:proofErr w:type="spellStart"/>
      <w:r w:rsidRPr="00451005">
        <w:t>pd.Dxkey</w:t>
      </w:r>
      <w:proofErr w:type="spellEnd"/>
      <w:r w:rsidRPr="00451005">
        <w:t xml:space="preserve"> = </w:t>
      </w:r>
      <w:proofErr w:type="spellStart"/>
      <w:r w:rsidRPr="00451005">
        <w:t>d.DiagnosisKey</w:t>
      </w:r>
      <w:proofErr w:type="spellEnd"/>
      <w:r w:rsidRPr="00451005">
        <w:tab/>
      </w:r>
    </w:p>
    <w:p w14:paraId="7BFB0295" w14:textId="77777777" w:rsidR="00170A7E" w:rsidRPr="00451005" w:rsidRDefault="00170A7E" w:rsidP="002B4595">
      <w:pPr>
        <w:pStyle w:val="Querytext"/>
        <w:spacing w:line="276" w:lineRule="auto"/>
      </w:pPr>
      <w:r w:rsidRPr="00451005">
        <w:tab/>
        <w:t xml:space="preserve">JOIN </w:t>
      </w:r>
      <w:proofErr w:type="spellStart"/>
      <w:r w:rsidRPr="00451005">
        <w:t>Data.vAdmission</w:t>
      </w:r>
      <w:proofErr w:type="spellEnd"/>
      <w:r w:rsidRPr="00451005">
        <w:t xml:space="preserve"> a ON </w:t>
      </w:r>
      <w:proofErr w:type="spellStart"/>
      <w:r w:rsidRPr="00451005">
        <w:t>a.AdmissionKey</w:t>
      </w:r>
      <w:proofErr w:type="spellEnd"/>
      <w:r w:rsidRPr="00451005">
        <w:t xml:space="preserve"> = </w:t>
      </w:r>
      <w:proofErr w:type="spellStart"/>
      <w:r w:rsidRPr="00451005">
        <w:t>pd.AdmissionKey</w:t>
      </w:r>
      <w:proofErr w:type="spellEnd"/>
    </w:p>
    <w:p w14:paraId="679F1586" w14:textId="77777777" w:rsidR="00170A7E" w:rsidRPr="00451005" w:rsidRDefault="00170A7E" w:rsidP="002B4595">
      <w:pPr>
        <w:pStyle w:val="Querytext"/>
        <w:spacing w:line="276" w:lineRule="auto"/>
      </w:pPr>
      <w:r w:rsidRPr="00451005">
        <w:tab/>
        <w:t xml:space="preserve">JOIN </w:t>
      </w:r>
      <w:proofErr w:type="spellStart"/>
      <w:r w:rsidRPr="00451005">
        <w:t>Data.vBusinessUnit</w:t>
      </w:r>
      <w:proofErr w:type="spellEnd"/>
      <w:r w:rsidRPr="00451005">
        <w:t xml:space="preserve"> </w:t>
      </w:r>
      <w:proofErr w:type="spellStart"/>
      <w:r w:rsidRPr="00451005">
        <w:t>bu</w:t>
      </w:r>
      <w:proofErr w:type="spellEnd"/>
      <w:r w:rsidRPr="00451005">
        <w:t xml:space="preserve"> on </w:t>
      </w:r>
      <w:proofErr w:type="spellStart"/>
      <w:r w:rsidRPr="00451005">
        <w:t>a.BusinessUnitKey</w:t>
      </w:r>
      <w:proofErr w:type="spellEnd"/>
      <w:r w:rsidRPr="00451005">
        <w:t xml:space="preserve"> = </w:t>
      </w:r>
      <w:proofErr w:type="spellStart"/>
      <w:r w:rsidRPr="00451005">
        <w:t>bu.BusinessUnitKey</w:t>
      </w:r>
      <w:proofErr w:type="spellEnd"/>
    </w:p>
    <w:p w14:paraId="5D099835" w14:textId="77777777" w:rsidR="00170A7E" w:rsidRPr="00451005" w:rsidRDefault="00170A7E" w:rsidP="002B4595">
      <w:pPr>
        <w:pStyle w:val="Querytext"/>
        <w:spacing w:line="276" w:lineRule="auto"/>
      </w:pPr>
      <w:r w:rsidRPr="00451005">
        <w:tab/>
        <w:t xml:space="preserve">JOIN </w:t>
      </w:r>
      <w:proofErr w:type="spellStart"/>
      <w:r w:rsidRPr="00451005">
        <w:t>Data.vPatient</w:t>
      </w:r>
      <w:proofErr w:type="spellEnd"/>
      <w:r w:rsidRPr="00451005">
        <w:t xml:space="preserve"> p on </w:t>
      </w:r>
      <w:proofErr w:type="spellStart"/>
      <w:r w:rsidRPr="00451005">
        <w:t>a.PatientKey</w:t>
      </w:r>
      <w:proofErr w:type="spellEnd"/>
      <w:r w:rsidRPr="00451005">
        <w:t xml:space="preserve"> = </w:t>
      </w:r>
      <w:proofErr w:type="spellStart"/>
      <w:r w:rsidRPr="00451005">
        <w:t>p.PatientKey</w:t>
      </w:r>
      <w:proofErr w:type="spellEnd"/>
      <w:r w:rsidRPr="00451005">
        <w:t xml:space="preserve"> </w:t>
      </w:r>
    </w:p>
    <w:p w14:paraId="542123FC" w14:textId="77777777" w:rsidR="00170A7E" w:rsidRPr="00451005" w:rsidRDefault="00170A7E" w:rsidP="002B4595">
      <w:pPr>
        <w:pStyle w:val="Querytext"/>
        <w:spacing w:line="276" w:lineRule="auto"/>
      </w:pPr>
      <w:r w:rsidRPr="00451005">
        <w:tab/>
        <w:t xml:space="preserve">LEFT JOIN </w:t>
      </w:r>
      <w:proofErr w:type="spellStart"/>
      <w:r w:rsidRPr="00451005">
        <w:t>Data.vReferral</w:t>
      </w:r>
      <w:proofErr w:type="spellEnd"/>
      <w:r w:rsidRPr="00451005">
        <w:t xml:space="preserve"> r ON </w:t>
      </w:r>
      <w:proofErr w:type="spellStart"/>
      <w:r w:rsidRPr="00451005">
        <w:t>a.ReferralKey</w:t>
      </w:r>
      <w:proofErr w:type="spellEnd"/>
      <w:r w:rsidRPr="00451005">
        <w:t xml:space="preserve"> = </w:t>
      </w:r>
      <w:proofErr w:type="spellStart"/>
      <w:r w:rsidRPr="00451005">
        <w:t>r.ReferralKey</w:t>
      </w:r>
      <w:proofErr w:type="spellEnd"/>
      <w:r w:rsidRPr="00451005">
        <w:tab/>
      </w:r>
    </w:p>
    <w:p w14:paraId="166E689F" w14:textId="77777777" w:rsidR="00170A7E" w:rsidRPr="00451005" w:rsidRDefault="00170A7E" w:rsidP="002B4595">
      <w:pPr>
        <w:pStyle w:val="Querytext"/>
        <w:spacing w:line="276" w:lineRule="auto"/>
      </w:pPr>
      <w:r w:rsidRPr="00451005">
        <w:tab/>
        <w:t xml:space="preserve">LEFT JOIN </w:t>
      </w:r>
      <w:proofErr w:type="spellStart"/>
      <w:r w:rsidRPr="00451005">
        <w:t>Data.vAssignment</w:t>
      </w:r>
      <w:proofErr w:type="spellEnd"/>
      <w:r w:rsidRPr="00451005">
        <w:t xml:space="preserve"> assign on </w:t>
      </w:r>
      <w:proofErr w:type="spellStart"/>
      <w:r w:rsidRPr="00451005">
        <w:t>assign.AdmissionKey</w:t>
      </w:r>
      <w:proofErr w:type="spellEnd"/>
      <w:r w:rsidRPr="00451005">
        <w:t xml:space="preserve"> = </w:t>
      </w:r>
      <w:proofErr w:type="spellStart"/>
      <w:r w:rsidRPr="00451005">
        <w:t>a.AdmissionKey</w:t>
      </w:r>
      <w:proofErr w:type="spellEnd"/>
    </w:p>
    <w:p w14:paraId="24B048B8" w14:textId="77777777" w:rsidR="00170A7E" w:rsidRPr="00451005" w:rsidRDefault="00170A7E" w:rsidP="002B4595">
      <w:pPr>
        <w:pStyle w:val="Querytext"/>
        <w:spacing w:line="276" w:lineRule="auto"/>
      </w:pPr>
      <w:r w:rsidRPr="00451005">
        <w:tab/>
        <w:t xml:space="preserve">JOIN </w:t>
      </w:r>
      <w:proofErr w:type="spellStart"/>
      <w:r w:rsidRPr="00451005">
        <w:t>Data.vClinician</w:t>
      </w:r>
      <w:proofErr w:type="spellEnd"/>
      <w:r w:rsidRPr="00451005">
        <w:t xml:space="preserve"> cm ON </w:t>
      </w:r>
      <w:proofErr w:type="spellStart"/>
      <w:r w:rsidRPr="00451005">
        <w:t>assign.ClinicianKey</w:t>
      </w:r>
      <w:proofErr w:type="spellEnd"/>
      <w:r w:rsidRPr="00451005">
        <w:t xml:space="preserve"> = </w:t>
      </w:r>
      <w:proofErr w:type="spellStart"/>
      <w:r w:rsidRPr="00451005">
        <w:t>cm.ClinicianKey</w:t>
      </w:r>
      <w:proofErr w:type="spellEnd"/>
      <w:r w:rsidRPr="00451005">
        <w:t xml:space="preserve"> AND </w:t>
      </w:r>
      <w:proofErr w:type="spellStart"/>
      <w:r w:rsidRPr="00451005">
        <w:t>ActiveFlag</w:t>
      </w:r>
      <w:proofErr w:type="spellEnd"/>
      <w:r w:rsidRPr="00451005">
        <w:t xml:space="preserve"> = 1 AND </w:t>
      </w:r>
      <w:proofErr w:type="spellStart"/>
      <w:r w:rsidRPr="00451005">
        <w:t>assign.Role</w:t>
      </w:r>
      <w:proofErr w:type="spellEnd"/>
      <w:r w:rsidRPr="00451005">
        <w:t xml:space="preserve"> = 'Case Manager'</w:t>
      </w:r>
    </w:p>
    <w:p w14:paraId="19E29416" w14:textId="77777777" w:rsidR="00170A7E" w:rsidRPr="00451005" w:rsidRDefault="00170A7E" w:rsidP="002B4595">
      <w:pPr>
        <w:pStyle w:val="Querytext"/>
        <w:spacing w:line="276" w:lineRule="auto"/>
      </w:pPr>
      <w:r w:rsidRPr="00451005">
        <w:t xml:space="preserve">WHERE </w:t>
      </w:r>
      <w:proofErr w:type="spellStart"/>
      <w:r w:rsidRPr="00451005">
        <w:t>d.AnalyticsCategory</w:t>
      </w:r>
      <w:proofErr w:type="spellEnd"/>
      <w:r w:rsidRPr="00451005">
        <w:t xml:space="preserve"> = 'COVID-19' OR </w:t>
      </w:r>
      <w:proofErr w:type="spellStart"/>
      <w:r w:rsidRPr="00451005">
        <w:t>d.DxICDCode</w:t>
      </w:r>
      <w:proofErr w:type="spellEnd"/>
      <w:r w:rsidRPr="00451005">
        <w:t xml:space="preserve"> = 'U07.1'</w:t>
      </w:r>
    </w:p>
    <w:p w14:paraId="57DE2E26" w14:textId="293256F9" w:rsidR="00170A7E" w:rsidRPr="008D1E0C" w:rsidRDefault="00170A7E" w:rsidP="002B4595">
      <w:pPr>
        <w:pStyle w:val="Querytext"/>
        <w:spacing w:line="276" w:lineRule="auto"/>
      </w:pPr>
      <w:r w:rsidRPr="00451005">
        <w:t xml:space="preserve">AND </w:t>
      </w:r>
      <w:proofErr w:type="spellStart"/>
      <w:r w:rsidRPr="00451005">
        <w:t>pd.DxOnsetDate</w:t>
      </w:r>
      <w:proofErr w:type="spellEnd"/>
      <w:r w:rsidRPr="00451005">
        <w:t xml:space="preserve"> &gt;= @FromDate AND </w:t>
      </w:r>
      <w:proofErr w:type="spellStart"/>
      <w:r w:rsidRPr="00451005">
        <w:t>pd.DxOnsetDate</w:t>
      </w:r>
      <w:proofErr w:type="spellEnd"/>
      <w:r w:rsidRPr="00451005">
        <w:t xml:space="preserve"> &lt; @ToDate</w:t>
      </w:r>
      <w:r w:rsidRPr="00451005">
        <w:br/>
      </w:r>
    </w:p>
    <w:p w14:paraId="019D5966" w14:textId="77777777" w:rsidR="00170A7E" w:rsidRDefault="00170A7E" w:rsidP="002B4595">
      <w:pPr>
        <w:pStyle w:val="Heading2"/>
      </w:pPr>
      <w:bookmarkStart w:id="58" w:name="_Toc163657836"/>
      <w:bookmarkStart w:id="59" w:name="_Toc165455281"/>
      <w:bookmarkStart w:id="60" w:name="_Toc175134638"/>
      <w:r>
        <w:t>Level of Care, Location of Care &amp; Type of Location</w:t>
      </w:r>
      <w:bookmarkEnd w:id="58"/>
      <w:bookmarkEnd w:id="59"/>
      <w:bookmarkEnd w:id="60"/>
    </w:p>
    <w:p w14:paraId="0C7B5F9F" w14:textId="77777777" w:rsidR="00170A7E" w:rsidRPr="00147D7D" w:rsidRDefault="00170A7E" w:rsidP="002B4595">
      <w:pPr>
        <w:pStyle w:val="Querytext"/>
        <w:spacing w:line="276" w:lineRule="auto"/>
      </w:pPr>
      <w:r w:rsidRPr="00147D7D">
        <w:t>SELECT</w:t>
      </w:r>
    </w:p>
    <w:p w14:paraId="741007C3" w14:textId="61AA5623" w:rsidR="00170A7E" w:rsidRPr="00147D7D" w:rsidRDefault="00EC0258" w:rsidP="002B4595">
      <w:pPr>
        <w:pStyle w:val="Querytext"/>
        <w:spacing w:line="276" w:lineRule="auto"/>
      </w:pPr>
      <w:r>
        <w:t xml:space="preserve"> </w:t>
      </w:r>
      <w:r w:rsidR="00170A7E" w:rsidRPr="00147D7D">
        <w:t xml:space="preserve"> *</w:t>
      </w:r>
      <w:r>
        <w:t xml:space="preserve"> </w:t>
      </w:r>
      <w:r w:rsidR="00170A7E" w:rsidRPr="00147D7D">
        <w:t xml:space="preserve"> </w:t>
      </w:r>
    </w:p>
    <w:p w14:paraId="2606C79A" w14:textId="77777777" w:rsidR="00170A7E" w:rsidRPr="00147D7D" w:rsidRDefault="00170A7E" w:rsidP="002B4595">
      <w:pPr>
        <w:pStyle w:val="Querytext"/>
        <w:spacing w:line="276" w:lineRule="auto"/>
      </w:pPr>
      <w:r w:rsidRPr="00147D7D">
        <w:t>FROM</w:t>
      </w:r>
    </w:p>
    <w:p w14:paraId="6D2435A3" w14:textId="77777777" w:rsidR="00170A7E" w:rsidRPr="00147D7D" w:rsidRDefault="00170A7E" w:rsidP="002B4595">
      <w:pPr>
        <w:pStyle w:val="Querytext"/>
        <w:spacing w:line="276" w:lineRule="auto"/>
      </w:pPr>
      <w:r w:rsidRPr="00147D7D">
        <w:t>(</w:t>
      </w:r>
    </w:p>
    <w:p w14:paraId="212A8E20" w14:textId="3EB646C3" w:rsidR="00170A7E" w:rsidRPr="00147D7D" w:rsidRDefault="00EC0258" w:rsidP="002B4595">
      <w:pPr>
        <w:pStyle w:val="Querytext"/>
        <w:spacing w:line="276" w:lineRule="auto"/>
      </w:pPr>
      <w:r>
        <w:t xml:space="preserve"> </w:t>
      </w:r>
      <w:r w:rsidR="00170A7E" w:rsidRPr="00147D7D">
        <w:t xml:space="preserve"> SELECT</w:t>
      </w:r>
    </w:p>
    <w:p w14:paraId="789B2847" w14:textId="2EF2B76C" w:rsidR="00170A7E" w:rsidRPr="00147D7D" w:rsidRDefault="00EC0258" w:rsidP="002B4595">
      <w:pPr>
        <w:pStyle w:val="Querytext"/>
        <w:spacing w:line="276" w:lineRule="auto"/>
      </w:pPr>
      <w:r>
        <w:t xml:space="preserve">   </w:t>
      </w:r>
      <w:r w:rsidR="00170A7E" w:rsidRPr="00147D7D">
        <w:t xml:space="preserve"> </w:t>
      </w:r>
      <w:proofErr w:type="spellStart"/>
      <w:r w:rsidR="00170A7E" w:rsidRPr="00147D7D">
        <w:t>p.PatientFullName</w:t>
      </w:r>
      <w:proofErr w:type="spellEnd"/>
      <w:r w:rsidR="00170A7E" w:rsidRPr="00147D7D">
        <w:t xml:space="preserve"> [Patient Name]</w:t>
      </w:r>
    </w:p>
    <w:p w14:paraId="73653702" w14:textId="6BAF8C24" w:rsidR="00170A7E" w:rsidRPr="00147D7D" w:rsidRDefault="00EC0258" w:rsidP="002B4595">
      <w:pPr>
        <w:pStyle w:val="Querytext"/>
        <w:spacing w:line="276" w:lineRule="auto"/>
      </w:pPr>
      <w:r>
        <w:t xml:space="preserve">   </w:t>
      </w:r>
      <w:r w:rsidR="00170A7E" w:rsidRPr="00147D7D">
        <w:t>,</w:t>
      </w:r>
      <w:proofErr w:type="spellStart"/>
      <w:r w:rsidR="00170A7E" w:rsidRPr="00147D7D">
        <w:t>c.Code</w:t>
      </w:r>
      <w:proofErr w:type="spellEnd"/>
      <w:r w:rsidR="00170A7E" w:rsidRPr="00147D7D">
        <w:t xml:space="preserve"> [Level of Care]</w:t>
      </w:r>
    </w:p>
    <w:p w14:paraId="0CFC3473" w14:textId="0DA3D44E" w:rsidR="00170A7E" w:rsidRPr="00147D7D" w:rsidRDefault="00EC0258" w:rsidP="002B4595">
      <w:pPr>
        <w:pStyle w:val="Querytext"/>
        <w:spacing w:line="276" w:lineRule="auto"/>
      </w:pPr>
      <w:r>
        <w:t xml:space="preserve">   </w:t>
      </w:r>
      <w:r w:rsidR="00170A7E" w:rsidRPr="00147D7D">
        <w:t>,</w:t>
      </w:r>
      <w:proofErr w:type="spellStart"/>
      <w:r w:rsidR="00170A7E" w:rsidRPr="00147D7D">
        <w:t>s.ServiceCode</w:t>
      </w:r>
      <w:proofErr w:type="spellEnd"/>
      <w:r w:rsidR="00170A7E" w:rsidRPr="00147D7D">
        <w:t xml:space="preserve"> [Service Code]</w:t>
      </w:r>
    </w:p>
    <w:p w14:paraId="4274E8D5" w14:textId="0EBC3B96" w:rsidR="00170A7E" w:rsidRPr="00147D7D" w:rsidRDefault="00EC0258" w:rsidP="002B4595">
      <w:pPr>
        <w:pStyle w:val="Querytext"/>
        <w:spacing w:line="276" w:lineRule="auto"/>
      </w:pPr>
      <w:r>
        <w:t xml:space="preserve">   </w:t>
      </w:r>
      <w:r w:rsidR="00170A7E" w:rsidRPr="00147D7D">
        <w:t>,</w:t>
      </w:r>
      <w:proofErr w:type="spellStart"/>
      <w:r w:rsidR="00170A7E" w:rsidRPr="00147D7D">
        <w:t>c.EffectiveDateLocal</w:t>
      </w:r>
      <w:proofErr w:type="spellEnd"/>
      <w:r w:rsidR="00170A7E" w:rsidRPr="00147D7D">
        <w:t xml:space="preserve"> [Effective Date]</w:t>
      </w:r>
    </w:p>
    <w:p w14:paraId="1A15110B" w14:textId="12A9A9F9" w:rsidR="00170A7E" w:rsidRPr="00147D7D" w:rsidRDefault="00EC0258" w:rsidP="002B4595">
      <w:pPr>
        <w:pStyle w:val="Querytext"/>
        <w:spacing w:line="276" w:lineRule="auto"/>
      </w:pPr>
      <w:r>
        <w:t xml:space="preserve">   </w:t>
      </w:r>
      <w:r w:rsidR="00170A7E" w:rsidRPr="00147D7D">
        <w:t>,</w:t>
      </w:r>
      <w:proofErr w:type="spellStart"/>
      <w:r w:rsidR="00170A7E" w:rsidRPr="00147D7D">
        <w:t>c.Hours</w:t>
      </w:r>
      <w:proofErr w:type="spellEnd"/>
      <w:r w:rsidR="00170A7E" w:rsidRPr="00147D7D">
        <w:t xml:space="preserve"> [Cont. Care Hours]</w:t>
      </w:r>
    </w:p>
    <w:p w14:paraId="353B886C" w14:textId="148014AD" w:rsidR="00170A7E" w:rsidRPr="00147D7D" w:rsidRDefault="00EC0258" w:rsidP="002B4595">
      <w:pPr>
        <w:pStyle w:val="Querytext"/>
        <w:spacing w:line="276" w:lineRule="auto"/>
      </w:pPr>
      <w:r>
        <w:t xml:space="preserve">   </w:t>
      </w:r>
      <w:r w:rsidR="00170A7E" w:rsidRPr="00147D7D">
        <w:t>,</w:t>
      </w:r>
      <w:proofErr w:type="spellStart"/>
      <w:r w:rsidR="00170A7E" w:rsidRPr="00147D7D">
        <w:t>cl.ClinicianName</w:t>
      </w:r>
      <w:proofErr w:type="spellEnd"/>
      <w:r w:rsidR="00170A7E" w:rsidRPr="00147D7D">
        <w:t xml:space="preserve"> [Changed By]</w:t>
      </w:r>
    </w:p>
    <w:p w14:paraId="47ED5E44" w14:textId="24C969A4" w:rsidR="00170A7E" w:rsidRPr="00147D7D" w:rsidRDefault="00EC0258" w:rsidP="002B4595">
      <w:pPr>
        <w:pStyle w:val="Querytext"/>
        <w:spacing w:line="276" w:lineRule="auto"/>
      </w:pPr>
      <w:r>
        <w:t xml:space="preserve">   </w:t>
      </w:r>
      <w:r w:rsidR="00170A7E" w:rsidRPr="00147D7D">
        <w:t>,</w:t>
      </w:r>
      <w:proofErr w:type="spellStart"/>
      <w:r w:rsidR="00170A7E" w:rsidRPr="00147D7D">
        <w:t>c.CreatedDateUTC</w:t>
      </w:r>
      <w:proofErr w:type="spellEnd"/>
      <w:r w:rsidR="00170A7E" w:rsidRPr="00147D7D">
        <w:t xml:space="preserve"> [Changed On]</w:t>
      </w:r>
    </w:p>
    <w:p w14:paraId="78463808" w14:textId="52292E93" w:rsidR="00170A7E" w:rsidRPr="00147D7D" w:rsidRDefault="00EC0258" w:rsidP="002B4595">
      <w:pPr>
        <w:pStyle w:val="Querytext"/>
        <w:spacing w:line="276" w:lineRule="auto"/>
      </w:pPr>
      <w:r>
        <w:t xml:space="preserve">   </w:t>
      </w:r>
      <w:r w:rsidR="00170A7E" w:rsidRPr="00147D7D">
        <w:t>,a.*</w:t>
      </w:r>
    </w:p>
    <w:p w14:paraId="38E0893C" w14:textId="260C55CF" w:rsidR="00170A7E" w:rsidRPr="00147D7D" w:rsidRDefault="00EC0258" w:rsidP="002B4595">
      <w:pPr>
        <w:pStyle w:val="Querytext"/>
        <w:spacing w:line="276" w:lineRule="auto"/>
      </w:pPr>
      <w:r>
        <w:t xml:space="preserve">   </w:t>
      </w:r>
      <w:r w:rsidR="00170A7E" w:rsidRPr="00147D7D">
        <w:t xml:space="preserve">,ROW_NUMBER() OVER (PARTITION BY </w:t>
      </w:r>
      <w:proofErr w:type="spellStart"/>
      <w:r w:rsidR="00170A7E" w:rsidRPr="00147D7D">
        <w:t>c.CompanyUnitID</w:t>
      </w:r>
      <w:proofErr w:type="spellEnd"/>
      <w:r w:rsidR="00170A7E" w:rsidRPr="00147D7D">
        <w:t xml:space="preserve">, </w:t>
      </w:r>
      <w:proofErr w:type="spellStart"/>
      <w:r w:rsidR="00170A7E" w:rsidRPr="00147D7D">
        <w:t>c.AdmissionID</w:t>
      </w:r>
      <w:proofErr w:type="spellEnd"/>
      <w:r w:rsidR="00170A7E" w:rsidRPr="00147D7D">
        <w:t xml:space="preserve">, </w:t>
      </w:r>
      <w:proofErr w:type="spellStart"/>
      <w:r w:rsidR="00170A7E" w:rsidRPr="00147D7D">
        <w:t>c.Code</w:t>
      </w:r>
      <w:proofErr w:type="spellEnd"/>
      <w:r w:rsidR="00170A7E" w:rsidRPr="00147D7D">
        <w:t xml:space="preserve"> ORDER BY </w:t>
      </w:r>
      <w:proofErr w:type="spellStart"/>
      <w:r w:rsidR="00170A7E" w:rsidRPr="00147D7D">
        <w:t>c.EffectiveDateLocal</w:t>
      </w:r>
      <w:proofErr w:type="spellEnd"/>
      <w:r w:rsidR="00170A7E" w:rsidRPr="00147D7D">
        <w:t xml:space="preserve"> DESC, </w:t>
      </w:r>
      <w:proofErr w:type="spellStart"/>
      <w:r w:rsidR="00170A7E" w:rsidRPr="00147D7D">
        <w:t>c.InsertedDateUTC</w:t>
      </w:r>
      <w:proofErr w:type="spellEnd"/>
      <w:r w:rsidR="00170A7E" w:rsidRPr="00147D7D">
        <w:t xml:space="preserve"> DESC) [Rank]</w:t>
      </w:r>
    </w:p>
    <w:p w14:paraId="18FDA63B" w14:textId="6148FFA8" w:rsidR="00170A7E" w:rsidRPr="00147D7D" w:rsidRDefault="00EC0258" w:rsidP="002B4595">
      <w:pPr>
        <w:pStyle w:val="Querytext"/>
        <w:spacing w:line="276" w:lineRule="auto"/>
      </w:pPr>
      <w:r>
        <w:t xml:space="preserve"> </w:t>
      </w:r>
      <w:r w:rsidR="00170A7E" w:rsidRPr="00147D7D">
        <w:t xml:space="preserve"> FROM</w:t>
      </w:r>
    </w:p>
    <w:p w14:paraId="55DEDA55" w14:textId="140DE9A3" w:rsidR="00170A7E" w:rsidRPr="00147D7D" w:rsidRDefault="00EC0258" w:rsidP="002B4595">
      <w:pPr>
        <w:pStyle w:val="Querytext"/>
        <w:spacing w:line="276" w:lineRule="auto"/>
      </w:pPr>
      <w:r>
        <w:t xml:space="preserve">   </w:t>
      </w:r>
      <w:proofErr w:type="spellStart"/>
      <w:r w:rsidR="00170A7E" w:rsidRPr="00147D7D">
        <w:t>Data.vDailyCharge</w:t>
      </w:r>
      <w:proofErr w:type="spellEnd"/>
      <w:r w:rsidR="00170A7E" w:rsidRPr="00147D7D">
        <w:t xml:space="preserve"> c</w:t>
      </w:r>
    </w:p>
    <w:p w14:paraId="616AD1DC" w14:textId="4F336BF7" w:rsidR="00170A7E" w:rsidRPr="00147D7D" w:rsidRDefault="00EC0258" w:rsidP="002B4595">
      <w:pPr>
        <w:pStyle w:val="Querytext"/>
        <w:spacing w:line="276" w:lineRule="auto"/>
      </w:pPr>
      <w:r>
        <w:t xml:space="preserve">   </w:t>
      </w:r>
      <w:r w:rsidR="00170A7E" w:rsidRPr="00147D7D">
        <w:t xml:space="preserve">LEFT JOIN </w:t>
      </w:r>
      <w:proofErr w:type="spellStart"/>
      <w:r w:rsidR="00170A7E" w:rsidRPr="00147D7D">
        <w:t>Data.vDailyCharge</w:t>
      </w:r>
      <w:proofErr w:type="spellEnd"/>
      <w:r w:rsidR="00170A7E" w:rsidRPr="00147D7D">
        <w:t xml:space="preserve"> d ON </w:t>
      </w:r>
      <w:proofErr w:type="spellStart"/>
      <w:r w:rsidR="00170A7E" w:rsidRPr="00147D7D">
        <w:t>d.GroupID</w:t>
      </w:r>
      <w:proofErr w:type="spellEnd"/>
      <w:r w:rsidR="00170A7E" w:rsidRPr="00147D7D">
        <w:t xml:space="preserve"> = </w:t>
      </w:r>
      <w:proofErr w:type="spellStart"/>
      <w:r w:rsidR="00170A7E" w:rsidRPr="00147D7D">
        <w:t>c.GroupID</w:t>
      </w:r>
      <w:proofErr w:type="spellEnd"/>
      <w:r w:rsidR="00170A7E" w:rsidRPr="00147D7D">
        <w:t xml:space="preserve"> AND </w:t>
      </w:r>
      <w:proofErr w:type="spellStart"/>
      <w:r w:rsidR="00170A7E" w:rsidRPr="00147D7D">
        <w:t>d.Status</w:t>
      </w:r>
      <w:proofErr w:type="spellEnd"/>
      <w:r w:rsidR="00170A7E" w:rsidRPr="00147D7D">
        <w:t xml:space="preserve"> = 'D'</w:t>
      </w:r>
      <w:r>
        <w:t xml:space="preserve"> </w:t>
      </w:r>
      <w:r w:rsidR="00170A7E" w:rsidRPr="00147D7D">
        <w:t>-- deleted</w:t>
      </w:r>
    </w:p>
    <w:p w14:paraId="5A01BCBD" w14:textId="0E1AD6F0" w:rsidR="00170A7E" w:rsidRPr="00147D7D" w:rsidRDefault="00EC0258" w:rsidP="002B4595">
      <w:pPr>
        <w:pStyle w:val="Querytext"/>
        <w:spacing w:line="276" w:lineRule="auto"/>
      </w:pPr>
      <w:r>
        <w:t xml:space="preserve">   </w:t>
      </w:r>
      <w:r w:rsidR="00170A7E" w:rsidRPr="00147D7D">
        <w:t xml:space="preserve">LEFT JOIN </w:t>
      </w:r>
      <w:proofErr w:type="spellStart"/>
      <w:r w:rsidR="00170A7E" w:rsidRPr="00147D7D">
        <w:t>Data.vUserAccount</w:t>
      </w:r>
      <w:proofErr w:type="spellEnd"/>
      <w:r w:rsidR="00170A7E" w:rsidRPr="00147D7D">
        <w:t xml:space="preserve"> u ON </w:t>
      </w:r>
      <w:proofErr w:type="spellStart"/>
      <w:r w:rsidR="00170A7E" w:rsidRPr="00147D7D">
        <w:t>u.UserAccountID</w:t>
      </w:r>
      <w:proofErr w:type="spellEnd"/>
      <w:r w:rsidR="00170A7E" w:rsidRPr="00147D7D">
        <w:t xml:space="preserve"> = </w:t>
      </w:r>
      <w:proofErr w:type="spellStart"/>
      <w:r w:rsidR="00170A7E" w:rsidRPr="00147D7D">
        <w:t>c.CreatedBy</w:t>
      </w:r>
      <w:proofErr w:type="spellEnd"/>
    </w:p>
    <w:p w14:paraId="0FB27402" w14:textId="7E47034C" w:rsidR="00170A7E" w:rsidRPr="00147D7D" w:rsidRDefault="00EC0258" w:rsidP="002B4595">
      <w:pPr>
        <w:pStyle w:val="Querytext"/>
        <w:spacing w:line="276" w:lineRule="auto"/>
      </w:pPr>
      <w:r>
        <w:t xml:space="preserve">   </w:t>
      </w:r>
      <w:r w:rsidR="00170A7E" w:rsidRPr="00147D7D">
        <w:t xml:space="preserve">LEFT JOIN </w:t>
      </w:r>
      <w:proofErr w:type="spellStart"/>
      <w:r w:rsidR="00170A7E" w:rsidRPr="00147D7D">
        <w:t>Data.vClinician</w:t>
      </w:r>
      <w:proofErr w:type="spellEnd"/>
      <w:r w:rsidR="00170A7E" w:rsidRPr="00147D7D">
        <w:t xml:space="preserve"> cl ON </w:t>
      </w:r>
      <w:proofErr w:type="spellStart"/>
      <w:r w:rsidR="00170A7E" w:rsidRPr="00147D7D">
        <w:t>cl.UserAccountKey</w:t>
      </w:r>
      <w:proofErr w:type="spellEnd"/>
      <w:r w:rsidR="00170A7E" w:rsidRPr="00147D7D">
        <w:t xml:space="preserve"> = </w:t>
      </w:r>
      <w:proofErr w:type="spellStart"/>
      <w:r w:rsidR="00170A7E" w:rsidRPr="00147D7D">
        <w:t>u.UserAccountKey</w:t>
      </w:r>
      <w:proofErr w:type="spellEnd"/>
    </w:p>
    <w:p w14:paraId="4C191FEE" w14:textId="7A70E4CB" w:rsidR="00170A7E" w:rsidRPr="00147D7D" w:rsidRDefault="00EC0258" w:rsidP="002B4595">
      <w:pPr>
        <w:pStyle w:val="Querytext"/>
        <w:spacing w:line="276" w:lineRule="auto"/>
      </w:pPr>
      <w:r>
        <w:t xml:space="preserve">   </w:t>
      </w:r>
      <w:r w:rsidR="00170A7E" w:rsidRPr="00147D7D">
        <w:t xml:space="preserve">JOIN </w:t>
      </w:r>
      <w:proofErr w:type="spellStart"/>
      <w:r w:rsidR="00170A7E" w:rsidRPr="00147D7D">
        <w:t>Data.vAdmission</w:t>
      </w:r>
      <w:proofErr w:type="spellEnd"/>
      <w:r w:rsidR="00170A7E" w:rsidRPr="00147D7D">
        <w:t xml:space="preserve"> </w:t>
      </w:r>
      <w:proofErr w:type="spellStart"/>
      <w:r w:rsidR="00170A7E" w:rsidRPr="00147D7D">
        <w:t>adm</w:t>
      </w:r>
      <w:proofErr w:type="spellEnd"/>
      <w:r w:rsidR="00170A7E" w:rsidRPr="00147D7D">
        <w:t xml:space="preserve"> ON </w:t>
      </w:r>
      <w:proofErr w:type="spellStart"/>
      <w:r w:rsidR="00170A7E" w:rsidRPr="00147D7D">
        <w:t>adm.AdmissionKey</w:t>
      </w:r>
      <w:proofErr w:type="spellEnd"/>
      <w:r w:rsidR="00170A7E" w:rsidRPr="00147D7D">
        <w:t xml:space="preserve"> = </w:t>
      </w:r>
      <w:proofErr w:type="spellStart"/>
      <w:r w:rsidR="00170A7E" w:rsidRPr="00147D7D">
        <w:t>c.AdmissionKey</w:t>
      </w:r>
      <w:proofErr w:type="spellEnd"/>
    </w:p>
    <w:p w14:paraId="7AEAD7EE" w14:textId="3B131248" w:rsidR="00170A7E" w:rsidRPr="00147D7D" w:rsidRDefault="00EC0258" w:rsidP="002B4595">
      <w:pPr>
        <w:pStyle w:val="Querytext"/>
        <w:spacing w:line="276" w:lineRule="auto"/>
      </w:pPr>
      <w:r>
        <w:t xml:space="preserve">   </w:t>
      </w:r>
      <w:r w:rsidR="00170A7E" w:rsidRPr="00147D7D">
        <w:t xml:space="preserve">JOIN </w:t>
      </w:r>
      <w:proofErr w:type="spellStart"/>
      <w:r w:rsidR="00170A7E" w:rsidRPr="00147D7D">
        <w:t>Data.vPatient</w:t>
      </w:r>
      <w:proofErr w:type="spellEnd"/>
      <w:r w:rsidR="00170A7E" w:rsidRPr="00147D7D">
        <w:t xml:space="preserve"> p ON </w:t>
      </w:r>
      <w:proofErr w:type="spellStart"/>
      <w:r w:rsidR="00170A7E" w:rsidRPr="00147D7D">
        <w:t>p.PatientKey</w:t>
      </w:r>
      <w:proofErr w:type="spellEnd"/>
      <w:r w:rsidR="00170A7E" w:rsidRPr="00147D7D">
        <w:t xml:space="preserve"> = </w:t>
      </w:r>
      <w:proofErr w:type="spellStart"/>
      <w:r w:rsidR="00170A7E" w:rsidRPr="00147D7D">
        <w:t>adm.PatientKey</w:t>
      </w:r>
      <w:proofErr w:type="spellEnd"/>
    </w:p>
    <w:p w14:paraId="1E6AC9F0" w14:textId="5DA693CA" w:rsidR="00170A7E" w:rsidRPr="00147D7D" w:rsidRDefault="00EC0258" w:rsidP="002B4595">
      <w:pPr>
        <w:pStyle w:val="Querytext"/>
        <w:spacing w:line="276" w:lineRule="auto"/>
      </w:pPr>
      <w:r>
        <w:t xml:space="preserve">   </w:t>
      </w:r>
      <w:r w:rsidR="00170A7E" w:rsidRPr="00147D7D">
        <w:t xml:space="preserve">JOIN </w:t>
      </w:r>
      <w:proofErr w:type="spellStart"/>
      <w:r w:rsidR="00170A7E" w:rsidRPr="00147D7D">
        <w:t>Data.vServiceMaster</w:t>
      </w:r>
      <w:proofErr w:type="spellEnd"/>
      <w:r w:rsidR="00170A7E" w:rsidRPr="00147D7D">
        <w:t xml:space="preserve"> s ON </w:t>
      </w:r>
      <w:proofErr w:type="spellStart"/>
      <w:r w:rsidR="00170A7E" w:rsidRPr="00147D7D">
        <w:t>s.ServiceMasterKey</w:t>
      </w:r>
      <w:proofErr w:type="spellEnd"/>
      <w:r w:rsidR="00170A7E" w:rsidRPr="00147D7D">
        <w:t xml:space="preserve"> = </w:t>
      </w:r>
      <w:proofErr w:type="spellStart"/>
      <w:r w:rsidR="00170A7E" w:rsidRPr="00147D7D">
        <w:t>c.ServiceMasterKey</w:t>
      </w:r>
      <w:proofErr w:type="spellEnd"/>
    </w:p>
    <w:p w14:paraId="01D1B510" w14:textId="00DDCFF0" w:rsidR="00170A7E" w:rsidRPr="00147D7D" w:rsidRDefault="00EC0258" w:rsidP="002B4595">
      <w:pPr>
        <w:pStyle w:val="Querytext"/>
        <w:spacing w:line="276" w:lineRule="auto"/>
      </w:pPr>
      <w:r>
        <w:t xml:space="preserve">   </w:t>
      </w:r>
      <w:r w:rsidR="00170A7E" w:rsidRPr="00147D7D">
        <w:t>OUTER APPLY (</w:t>
      </w:r>
    </w:p>
    <w:p w14:paraId="651BD51E" w14:textId="663EAD3D" w:rsidR="00170A7E" w:rsidRPr="00147D7D" w:rsidRDefault="00EC0258" w:rsidP="002B4595">
      <w:pPr>
        <w:pStyle w:val="Querytext"/>
        <w:spacing w:line="276" w:lineRule="auto"/>
      </w:pPr>
      <w:r>
        <w:t xml:space="preserve">    </w:t>
      </w:r>
      <w:r w:rsidR="00170A7E" w:rsidRPr="00147D7D">
        <w:t xml:space="preserve"> SELECT TOP 1</w:t>
      </w:r>
    </w:p>
    <w:p w14:paraId="77CBC37A" w14:textId="5A8E85D1" w:rsidR="00170A7E" w:rsidRPr="00147D7D" w:rsidRDefault="00EC0258" w:rsidP="002B4595">
      <w:pPr>
        <w:pStyle w:val="Querytext"/>
        <w:spacing w:line="276" w:lineRule="auto"/>
      </w:pPr>
      <w:r>
        <w:t xml:space="preserve">      </w:t>
      </w:r>
      <w:r w:rsidR="00170A7E" w:rsidRPr="00147D7D">
        <w:t xml:space="preserve"> </w:t>
      </w:r>
      <w:proofErr w:type="spellStart"/>
      <w:r w:rsidR="00170A7E" w:rsidRPr="00147D7D">
        <w:t>o.OrganizationName</w:t>
      </w:r>
      <w:proofErr w:type="spellEnd"/>
      <w:r w:rsidR="00170A7E" w:rsidRPr="00147D7D">
        <w:t xml:space="preserve"> [Location]</w:t>
      </w:r>
    </w:p>
    <w:p w14:paraId="5F171F85" w14:textId="40F51CC9" w:rsidR="00170A7E" w:rsidRPr="00147D7D" w:rsidRDefault="00EC0258" w:rsidP="002B4595">
      <w:pPr>
        <w:pStyle w:val="Querytext"/>
        <w:spacing w:line="276" w:lineRule="auto"/>
      </w:pPr>
      <w:r>
        <w:t xml:space="preserve">      </w:t>
      </w:r>
      <w:r w:rsidR="00170A7E" w:rsidRPr="00147D7D">
        <w:t>,</w:t>
      </w:r>
      <w:proofErr w:type="spellStart"/>
      <w:r w:rsidR="00170A7E" w:rsidRPr="00147D7D">
        <w:t>o.OrganizationType</w:t>
      </w:r>
      <w:proofErr w:type="spellEnd"/>
      <w:r w:rsidR="00170A7E" w:rsidRPr="00147D7D">
        <w:t xml:space="preserve"> [Location Type]</w:t>
      </w:r>
    </w:p>
    <w:p w14:paraId="1521296E" w14:textId="3952FFF4" w:rsidR="00170A7E" w:rsidRPr="00147D7D" w:rsidRDefault="00EC0258" w:rsidP="002B4595">
      <w:pPr>
        <w:pStyle w:val="Querytext"/>
        <w:spacing w:line="276" w:lineRule="auto"/>
      </w:pPr>
      <w:r>
        <w:t xml:space="preserve">      </w:t>
      </w:r>
      <w:r w:rsidR="00170A7E" w:rsidRPr="00147D7D">
        <w:t>,</w:t>
      </w:r>
      <w:proofErr w:type="spellStart"/>
      <w:r w:rsidR="00170A7E" w:rsidRPr="00147D7D">
        <w:t>o.ProcedureCode</w:t>
      </w:r>
      <w:proofErr w:type="spellEnd"/>
      <w:r w:rsidR="00170A7E" w:rsidRPr="00147D7D">
        <w:t xml:space="preserve"> [Location Proc Code]</w:t>
      </w:r>
    </w:p>
    <w:p w14:paraId="343F1AF5" w14:textId="727716FC" w:rsidR="00170A7E" w:rsidRPr="00147D7D" w:rsidRDefault="00EC0258" w:rsidP="002B4595">
      <w:pPr>
        <w:pStyle w:val="Querytext"/>
        <w:spacing w:line="276" w:lineRule="auto"/>
      </w:pPr>
      <w:r>
        <w:t xml:space="preserve">      </w:t>
      </w:r>
      <w:r w:rsidR="00170A7E" w:rsidRPr="00147D7D">
        <w:t>,</w:t>
      </w:r>
      <w:proofErr w:type="spellStart"/>
      <w:r w:rsidR="00170A7E" w:rsidRPr="00147D7D">
        <w:t>a.EffectiveDate</w:t>
      </w:r>
      <w:proofErr w:type="spellEnd"/>
      <w:r w:rsidR="00170A7E" w:rsidRPr="00147D7D">
        <w:t xml:space="preserve"> [Location Effective Date]</w:t>
      </w:r>
    </w:p>
    <w:p w14:paraId="73F9F31B" w14:textId="1CF72F64" w:rsidR="00170A7E" w:rsidRPr="00147D7D" w:rsidRDefault="00EC0258" w:rsidP="002B4595">
      <w:pPr>
        <w:pStyle w:val="Querytext"/>
        <w:spacing w:line="276" w:lineRule="auto"/>
      </w:pPr>
      <w:r>
        <w:t xml:space="preserve">    </w:t>
      </w:r>
      <w:r w:rsidR="00170A7E" w:rsidRPr="00147D7D">
        <w:t xml:space="preserve"> FROM</w:t>
      </w:r>
    </w:p>
    <w:p w14:paraId="56F0454C" w14:textId="2A004C26" w:rsidR="00170A7E" w:rsidRPr="00147D7D" w:rsidRDefault="00EC0258" w:rsidP="002B4595">
      <w:pPr>
        <w:pStyle w:val="Querytext"/>
        <w:spacing w:line="276" w:lineRule="auto"/>
      </w:pPr>
      <w:r>
        <w:t xml:space="preserve">      </w:t>
      </w:r>
      <w:proofErr w:type="spellStart"/>
      <w:r w:rsidR="00170A7E" w:rsidRPr="00147D7D">
        <w:t>Data.vAddress</w:t>
      </w:r>
      <w:proofErr w:type="spellEnd"/>
      <w:r w:rsidR="00170A7E" w:rsidRPr="00147D7D">
        <w:t xml:space="preserve"> a</w:t>
      </w:r>
    </w:p>
    <w:p w14:paraId="5A9F636D" w14:textId="4487D38F" w:rsidR="00170A7E" w:rsidRPr="00147D7D" w:rsidRDefault="00EC0258" w:rsidP="002B4595">
      <w:pPr>
        <w:pStyle w:val="Querytext"/>
        <w:spacing w:line="276" w:lineRule="auto"/>
      </w:pPr>
      <w:r>
        <w:t xml:space="preserve">      </w:t>
      </w:r>
      <w:r w:rsidR="00170A7E" w:rsidRPr="00147D7D">
        <w:t xml:space="preserve">JOIN </w:t>
      </w:r>
      <w:proofErr w:type="spellStart"/>
      <w:r w:rsidR="00170A7E" w:rsidRPr="00147D7D">
        <w:t>Data.vOrganization</w:t>
      </w:r>
      <w:proofErr w:type="spellEnd"/>
      <w:r w:rsidR="00170A7E" w:rsidRPr="00147D7D">
        <w:t xml:space="preserve"> o ON </w:t>
      </w:r>
      <w:proofErr w:type="spellStart"/>
      <w:r w:rsidR="00170A7E" w:rsidRPr="00147D7D">
        <w:t>o.OrganizationKey</w:t>
      </w:r>
      <w:proofErr w:type="spellEnd"/>
      <w:r w:rsidR="00170A7E" w:rsidRPr="00147D7D">
        <w:t xml:space="preserve"> = </w:t>
      </w:r>
      <w:proofErr w:type="spellStart"/>
      <w:r w:rsidR="00170A7E" w:rsidRPr="00147D7D">
        <w:t>a.LocationOrganizationKey</w:t>
      </w:r>
      <w:proofErr w:type="spellEnd"/>
    </w:p>
    <w:p w14:paraId="2FB63F3D" w14:textId="4C4B53D2" w:rsidR="00170A7E" w:rsidRPr="00147D7D" w:rsidRDefault="00EC0258" w:rsidP="002B4595">
      <w:pPr>
        <w:pStyle w:val="Querytext"/>
        <w:spacing w:line="276" w:lineRule="auto"/>
      </w:pPr>
      <w:r>
        <w:lastRenderedPageBreak/>
        <w:t xml:space="preserve">    </w:t>
      </w:r>
      <w:r w:rsidR="00170A7E" w:rsidRPr="00147D7D">
        <w:t xml:space="preserve"> </w:t>
      </w:r>
      <w:proofErr w:type="gramStart"/>
      <w:r w:rsidR="00170A7E" w:rsidRPr="00147D7D">
        <w:t>WHERE</w:t>
      </w:r>
      <w:proofErr w:type="gramEnd"/>
    </w:p>
    <w:p w14:paraId="7DA4DD8D" w14:textId="080F3B72" w:rsidR="00170A7E" w:rsidRPr="00147D7D" w:rsidRDefault="00EC0258" w:rsidP="002B4595">
      <w:pPr>
        <w:pStyle w:val="Querytext"/>
        <w:spacing w:line="276" w:lineRule="auto"/>
      </w:pPr>
      <w:r>
        <w:t xml:space="preserve">      </w:t>
      </w:r>
      <w:proofErr w:type="spellStart"/>
      <w:r w:rsidR="00170A7E" w:rsidRPr="00147D7D">
        <w:t>a.ContextID</w:t>
      </w:r>
      <w:proofErr w:type="spellEnd"/>
      <w:r w:rsidR="00170A7E" w:rsidRPr="00147D7D">
        <w:t xml:space="preserve"> = </w:t>
      </w:r>
      <w:proofErr w:type="spellStart"/>
      <w:r w:rsidR="00170A7E" w:rsidRPr="00147D7D">
        <w:t>c.AdmissionID</w:t>
      </w:r>
      <w:proofErr w:type="spellEnd"/>
    </w:p>
    <w:p w14:paraId="38D4549F" w14:textId="69089148" w:rsidR="00170A7E" w:rsidRPr="00147D7D" w:rsidRDefault="00EC0258" w:rsidP="002B4595">
      <w:pPr>
        <w:pStyle w:val="Querytext"/>
        <w:spacing w:line="276" w:lineRule="auto"/>
      </w:pPr>
      <w:r>
        <w:t xml:space="preserve">      </w:t>
      </w:r>
      <w:r w:rsidR="00170A7E" w:rsidRPr="00147D7D">
        <w:t xml:space="preserve">AND </w:t>
      </w:r>
      <w:proofErr w:type="spellStart"/>
      <w:r w:rsidR="00170A7E" w:rsidRPr="00147D7D">
        <w:t>a.AddressType</w:t>
      </w:r>
      <w:proofErr w:type="spellEnd"/>
      <w:r w:rsidR="00170A7E" w:rsidRPr="00147D7D">
        <w:t xml:space="preserve"> = 'CARE'</w:t>
      </w:r>
    </w:p>
    <w:p w14:paraId="44BF2EE7" w14:textId="5FFBF9CC" w:rsidR="00170A7E" w:rsidRPr="00147D7D" w:rsidRDefault="00EC0258" w:rsidP="002B4595">
      <w:pPr>
        <w:pStyle w:val="Querytext"/>
        <w:spacing w:line="276" w:lineRule="auto"/>
      </w:pPr>
      <w:r>
        <w:t xml:space="preserve">      </w:t>
      </w:r>
      <w:r w:rsidR="00170A7E" w:rsidRPr="00147D7D">
        <w:t xml:space="preserve">AND </w:t>
      </w:r>
      <w:proofErr w:type="spellStart"/>
      <w:r w:rsidR="00170A7E" w:rsidRPr="00147D7D">
        <w:t>a.EffectiveDate</w:t>
      </w:r>
      <w:proofErr w:type="spellEnd"/>
      <w:r w:rsidR="00170A7E" w:rsidRPr="00147D7D">
        <w:t xml:space="preserve"> &lt;= </w:t>
      </w:r>
      <w:proofErr w:type="spellStart"/>
      <w:r w:rsidR="00170A7E" w:rsidRPr="00147D7D">
        <w:t>c.EffectiveDateLocal</w:t>
      </w:r>
      <w:proofErr w:type="spellEnd"/>
    </w:p>
    <w:p w14:paraId="75773745" w14:textId="247D42A9" w:rsidR="00170A7E" w:rsidRPr="00147D7D" w:rsidRDefault="00EC0258" w:rsidP="002B4595">
      <w:pPr>
        <w:pStyle w:val="Querytext"/>
        <w:spacing w:line="276" w:lineRule="auto"/>
      </w:pPr>
      <w:r>
        <w:t xml:space="preserve">    </w:t>
      </w:r>
      <w:r w:rsidR="00170A7E" w:rsidRPr="00147D7D">
        <w:t xml:space="preserve"> ORDER BY</w:t>
      </w:r>
    </w:p>
    <w:p w14:paraId="79904CB9" w14:textId="19D1FFC3" w:rsidR="00170A7E" w:rsidRPr="00147D7D" w:rsidRDefault="00EC0258" w:rsidP="002B4595">
      <w:pPr>
        <w:pStyle w:val="Querytext"/>
        <w:spacing w:line="276" w:lineRule="auto"/>
      </w:pPr>
      <w:r>
        <w:t xml:space="preserve">      </w:t>
      </w:r>
      <w:proofErr w:type="spellStart"/>
      <w:r w:rsidR="00170A7E" w:rsidRPr="00147D7D">
        <w:t>a.EffectiveDate</w:t>
      </w:r>
      <w:proofErr w:type="spellEnd"/>
      <w:r w:rsidR="00170A7E" w:rsidRPr="00147D7D">
        <w:t xml:space="preserve"> DESC</w:t>
      </w:r>
    </w:p>
    <w:p w14:paraId="2FDC3C62" w14:textId="30A74F6A" w:rsidR="00170A7E" w:rsidRPr="00147D7D" w:rsidRDefault="00EC0258" w:rsidP="002B4595">
      <w:pPr>
        <w:pStyle w:val="Querytext"/>
        <w:spacing w:line="276" w:lineRule="auto"/>
      </w:pPr>
      <w:r>
        <w:t xml:space="preserve">   </w:t>
      </w:r>
      <w:r w:rsidR="00170A7E" w:rsidRPr="00147D7D">
        <w:t>) a</w:t>
      </w:r>
    </w:p>
    <w:p w14:paraId="2F055A16" w14:textId="5DF80AFB" w:rsidR="00170A7E" w:rsidRPr="00147D7D" w:rsidRDefault="00EC0258" w:rsidP="002B4595">
      <w:pPr>
        <w:pStyle w:val="Querytext"/>
        <w:spacing w:line="276" w:lineRule="auto"/>
      </w:pPr>
      <w:r>
        <w:t xml:space="preserve"> </w:t>
      </w:r>
      <w:r w:rsidR="00170A7E" w:rsidRPr="00147D7D">
        <w:t xml:space="preserve"> </w:t>
      </w:r>
      <w:proofErr w:type="gramStart"/>
      <w:r w:rsidR="00170A7E" w:rsidRPr="00147D7D">
        <w:t>WHERE</w:t>
      </w:r>
      <w:proofErr w:type="gramEnd"/>
    </w:p>
    <w:p w14:paraId="7B5DD9B3" w14:textId="52142C62" w:rsidR="00170A7E" w:rsidRPr="00147D7D" w:rsidRDefault="00EC0258" w:rsidP="002B4595">
      <w:pPr>
        <w:pStyle w:val="Querytext"/>
        <w:spacing w:line="276" w:lineRule="auto"/>
      </w:pPr>
      <w:r>
        <w:t xml:space="preserve">   </w:t>
      </w:r>
      <w:proofErr w:type="spellStart"/>
      <w:r w:rsidR="00170A7E" w:rsidRPr="00147D7D">
        <w:t>d.DailyChargeKey</w:t>
      </w:r>
      <w:proofErr w:type="spellEnd"/>
      <w:r w:rsidR="00170A7E" w:rsidRPr="00147D7D">
        <w:t xml:space="preserve"> IS NULL</w:t>
      </w:r>
    </w:p>
    <w:p w14:paraId="5A75B4D1" w14:textId="42A4FB8C" w:rsidR="00170A7E" w:rsidRPr="00147D7D" w:rsidRDefault="00EC0258" w:rsidP="002B4595">
      <w:pPr>
        <w:pStyle w:val="Querytext"/>
        <w:spacing w:line="276" w:lineRule="auto"/>
      </w:pPr>
      <w:r>
        <w:t xml:space="preserve">   </w:t>
      </w:r>
      <w:r w:rsidR="00170A7E" w:rsidRPr="00147D7D">
        <w:t xml:space="preserve">AND </w:t>
      </w:r>
      <w:proofErr w:type="spellStart"/>
      <w:r w:rsidR="00170A7E" w:rsidRPr="00147D7D">
        <w:t>c.Code</w:t>
      </w:r>
      <w:proofErr w:type="spellEnd"/>
      <w:r w:rsidR="00170A7E" w:rsidRPr="00147D7D">
        <w:t xml:space="preserve"> IN ('GI','RHC','CC','IPC')</w:t>
      </w:r>
    </w:p>
    <w:p w14:paraId="70A69B73" w14:textId="77777777" w:rsidR="00170A7E" w:rsidRPr="00147D7D" w:rsidRDefault="00170A7E" w:rsidP="002B4595">
      <w:pPr>
        <w:pStyle w:val="Querytext"/>
        <w:spacing w:line="276" w:lineRule="auto"/>
      </w:pPr>
      <w:r w:rsidRPr="00147D7D">
        <w:t>) x</w:t>
      </w:r>
    </w:p>
    <w:p w14:paraId="42A68FB3" w14:textId="77777777" w:rsidR="00170A7E" w:rsidRPr="00147D7D" w:rsidRDefault="00170A7E" w:rsidP="002B4595">
      <w:pPr>
        <w:pStyle w:val="Querytext"/>
        <w:spacing w:line="276" w:lineRule="auto"/>
      </w:pPr>
    </w:p>
    <w:p w14:paraId="0AE3A8DC" w14:textId="77777777" w:rsidR="00170A7E" w:rsidRPr="00147D7D" w:rsidRDefault="00170A7E" w:rsidP="002B4595">
      <w:pPr>
        <w:pStyle w:val="Querytext"/>
        <w:spacing w:line="276" w:lineRule="auto"/>
      </w:pPr>
      <w:proofErr w:type="gramStart"/>
      <w:r w:rsidRPr="00147D7D">
        <w:t>WHERE</w:t>
      </w:r>
      <w:proofErr w:type="gramEnd"/>
    </w:p>
    <w:p w14:paraId="5AD1C9CD" w14:textId="6226572C" w:rsidR="00170A7E" w:rsidRPr="00147D7D" w:rsidRDefault="00EC0258" w:rsidP="002B4595">
      <w:pPr>
        <w:pStyle w:val="Querytext"/>
        <w:spacing w:line="276" w:lineRule="auto"/>
      </w:pPr>
      <w:r>
        <w:t xml:space="preserve"> </w:t>
      </w:r>
      <w:r w:rsidR="00170A7E" w:rsidRPr="00147D7D">
        <w:t xml:space="preserve"> </w:t>
      </w:r>
      <w:proofErr w:type="spellStart"/>
      <w:r w:rsidR="00170A7E" w:rsidRPr="00147D7D">
        <w:t>x.Rank</w:t>
      </w:r>
      <w:proofErr w:type="spellEnd"/>
      <w:r w:rsidR="00170A7E" w:rsidRPr="00147D7D">
        <w:t xml:space="preserve"> = 1</w:t>
      </w:r>
    </w:p>
    <w:p w14:paraId="3D379B0F" w14:textId="1CA81D32" w:rsidR="00170A7E" w:rsidRPr="00147D7D" w:rsidRDefault="00EC0258" w:rsidP="002B4595">
      <w:pPr>
        <w:pStyle w:val="Querytext"/>
        <w:spacing w:line="276" w:lineRule="auto"/>
      </w:pPr>
      <w:r>
        <w:t xml:space="preserve"> </w:t>
      </w:r>
      <w:r w:rsidR="00170A7E" w:rsidRPr="00147D7D">
        <w:t xml:space="preserve"> </w:t>
      </w:r>
    </w:p>
    <w:p w14:paraId="19446345" w14:textId="77777777" w:rsidR="00170A7E" w:rsidRPr="00147D7D" w:rsidRDefault="00170A7E" w:rsidP="002B4595">
      <w:pPr>
        <w:pStyle w:val="Querytext"/>
        <w:spacing w:line="276" w:lineRule="auto"/>
      </w:pPr>
      <w:r w:rsidRPr="00147D7D">
        <w:t>ORDER BY</w:t>
      </w:r>
    </w:p>
    <w:p w14:paraId="6FA11938" w14:textId="2FDA6C58" w:rsidR="00170A7E" w:rsidRPr="00147D7D" w:rsidRDefault="00EC0258" w:rsidP="002B4595">
      <w:pPr>
        <w:pStyle w:val="Querytext"/>
        <w:spacing w:line="276" w:lineRule="auto"/>
      </w:pPr>
      <w:r>
        <w:t xml:space="preserve">  </w:t>
      </w:r>
      <w:r w:rsidR="00170A7E" w:rsidRPr="00147D7D">
        <w:t>x.[Patient Name]</w:t>
      </w:r>
    </w:p>
    <w:p w14:paraId="12515A4E" w14:textId="36D64308" w:rsidR="00170A7E" w:rsidRPr="00147D7D" w:rsidRDefault="00EC0258" w:rsidP="002B4595">
      <w:pPr>
        <w:pStyle w:val="Querytext"/>
        <w:spacing w:line="276" w:lineRule="auto"/>
      </w:pPr>
      <w:r>
        <w:t xml:space="preserve"> </w:t>
      </w:r>
      <w:r w:rsidR="00170A7E" w:rsidRPr="00147D7D">
        <w:t xml:space="preserve"> </w:t>
      </w:r>
      <w:proofErr w:type="gramStart"/>
      <w:r w:rsidR="00170A7E" w:rsidRPr="00147D7D">
        <w:t>,x.</w:t>
      </w:r>
      <w:proofErr w:type="gramEnd"/>
      <w:r w:rsidR="00170A7E" w:rsidRPr="00147D7D">
        <w:t>[Effective Date] DESC;</w:t>
      </w:r>
    </w:p>
    <w:p w14:paraId="29509B22" w14:textId="77777777" w:rsidR="00170A7E" w:rsidRPr="008D1E0C" w:rsidRDefault="00170A7E" w:rsidP="002B4595">
      <w:pPr>
        <w:pStyle w:val="Heading2"/>
      </w:pPr>
      <w:bookmarkStart w:id="61" w:name="_Toc78985031"/>
      <w:bookmarkStart w:id="62" w:name="_Toc163657837"/>
      <w:bookmarkStart w:id="63" w:name="_Toc165455282"/>
      <w:bookmarkStart w:id="64" w:name="_Toc175134639"/>
      <w:r>
        <w:t>Patients Admitted with an Infection by Referral Source</w:t>
      </w:r>
      <w:bookmarkEnd w:id="61"/>
      <w:bookmarkEnd w:id="62"/>
      <w:bookmarkEnd w:id="63"/>
      <w:bookmarkEnd w:id="64"/>
    </w:p>
    <w:p w14:paraId="145C2A91" w14:textId="77777777" w:rsidR="00170A7E" w:rsidRPr="00451005" w:rsidRDefault="00170A7E" w:rsidP="002B4595">
      <w:pPr>
        <w:pStyle w:val="Querytext"/>
        <w:spacing w:line="276" w:lineRule="auto"/>
      </w:pPr>
      <w:r w:rsidRPr="00451005">
        <w:t xml:space="preserve">-- EXECUTE the </w:t>
      </w:r>
      <w:proofErr w:type="spellStart"/>
      <w:r w:rsidRPr="00451005">
        <w:t>sql</w:t>
      </w:r>
      <w:proofErr w:type="spellEnd"/>
      <w:r w:rsidRPr="00451005">
        <w:t xml:space="preserve"> in comments to see the </w:t>
      </w:r>
      <w:proofErr w:type="spellStart"/>
      <w:r w:rsidRPr="00451005">
        <w:t>OrganizationKey</w:t>
      </w:r>
      <w:proofErr w:type="spellEnd"/>
      <w:r w:rsidRPr="00451005">
        <w:t xml:space="preserve"> values you can use to filter data below.</w:t>
      </w:r>
    </w:p>
    <w:p w14:paraId="2ED9AD88" w14:textId="77777777" w:rsidR="00170A7E" w:rsidRPr="00451005" w:rsidRDefault="00170A7E" w:rsidP="002B4595">
      <w:pPr>
        <w:pStyle w:val="Querytext"/>
        <w:spacing w:line="276" w:lineRule="auto"/>
      </w:pPr>
      <w:r w:rsidRPr="00451005">
        <w:t xml:space="preserve">--SELECT * FROM </w:t>
      </w:r>
      <w:proofErr w:type="spellStart"/>
      <w:r w:rsidRPr="00451005">
        <w:t>Data.vOrganization</w:t>
      </w:r>
      <w:proofErr w:type="spellEnd"/>
      <w:r w:rsidRPr="00451005">
        <w:t xml:space="preserve"> WHERE </w:t>
      </w:r>
      <w:proofErr w:type="spellStart"/>
      <w:r w:rsidRPr="00451005">
        <w:t>OrganizationName</w:t>
      </w:r>
      <w:proofErr w:type="spellEnd"/>
      <w:r w:rsidRPr="00451005">
        <w:t xml:space="preserve"> LIKE '%</w:t>
      </w:r>
      <w:proofErr w:type="spellStart"/>
      <w:r w:rsidRPr="00451005">
        <w:t>MyReferralSourceOrganizationName</w:t>
      </w:r>
      <w:proofErr w:type="spellEnd"/>
      <w:r w:rsidRPr="00451005">
        <w:t>%'</w:t>
      </w:r>
    </w:p>
    <w:p w14:paraId="6FE2FE5D" w14:textId="77777777" w:rsidR="00170A7E" w:rsidRPr="00451005" w:rsidRDefault="00170A7E" w:rsidP="002B4595">
      <w:pPr>
        <w:pStyle w:val="Querytext"/>
        <w:spacing w:line="276" w:lineRule="auto"/>
      </w:pPr>
    </w:p>
    <w:p w14:paraId="72452C52" w14:textId="77777777" w:rsidR="00170A7E" w:rsidRPr="00451005" w:rsidRDefault="00170A7E" w:rsidP="002B4595">
      <w:pPr>
        <w:pStyle w:val="Querytext"/>
        <w:spacing w:line="276" w:lineRule="auto"/>
      </w:pPr>
      <w:r w:rsidRPr="00451005">
        <w:t>DECLARE</w:t>
      </w:r>
    </w:p>
    <w:p w14:paraId="62C22D6A" w14:textId="3D228610" w:rsidR="00170A7E" w:rsidRPr="00451005" w:rsidRDefault="00EC0258" w:rsidP="002B4595">
      <w:pPr>
        <w:pStyle w:val="Querytext"/>
        <w:spacing w:line="276" w:lineRule="auto"/>
      </w:pPr>
      <w:r>
        <w:t xml:space="preserve"> </w:t>
      </w:r>
      <w:r w:rsidR="00170A7E" w:rsidRPr="00451005">
        <w:t xml:space="preserve">@OrganizationKey INT = 0 -- Set to </w:t>
      </w:r>
      <w:proofErr w:type="spellStart"/>
      <w:r w:rsidR="00170A7E" w:rsidRPr="00451005">
        <w:t>OrganizationKey</w:t>
      </w:r>
      <w:proofErr w:type="spellEnd"/>
      <w:r w:rsidR="00170A7E" w:rsidRPr="00451005">
        <w:t xml:space="preserve"> value found in query above.</w:t>
      </w:r>
    </w:p>
    <w:p w14:paraId="4E551D70" w14:textId="298EB74A" w:rsidR="00170A7E" w:rsidRPr="00451005" w:rsidRDefault="00EC0258" w:rsidP="002B4595">
      <w:pPr>
        <w:pStyle w:val="Querytext"/>
        <w:spacing w:line="276" w:lineRule="auto"/>
      </w:pPr>
      <w:r>
        <w:t xml:space="preserve"> </w:t>
      </w:r>
      <w:r w:rsidR="00170A7E" w:rsidRPr="00451005">
        <w:t>,@</w:t>
      </w:r>
      <w:proofErr w:type="spellStart"/>
      <w:r w:rsidR="00170A7E" w:rsidRPr="00451005">
        <w:t>FromDate</w:t>
      </w:r>
      <w:proofErr w:type="spellEnd"/>
      <w:r w:rsidR="00170A7E" w:rsidRPr="00451005">
        <w:t xml:space="preserve"> DATE = '5/1/2020'</w:t>
      </w:r>
    </w:p>
    <w:p w14:paraId="32573B0A" w14:textId="073BEE8A" w:rsidR="00170A7E" w:rsidRPr="00451005" w:rsidRDefault="00EC0258" w:rsidP="002B4595">
      <w:pPr>
        <w:pStyle w:val="Querytext"/>
        <w:spacing w:line="276" w:lineRule="auto"/>
      </w:pPr>
      <w:r>
        <w:t xml:space="preserve"> </w:t>
      </w:r>
      <w:r w:rsidR="00170A7E" w:rsidRPr="00451005">
        <w:t>,@</w:t>
      </w:r>
      <w:proofErr w:type="spellStart"/>
      <w:r w:rsidR="00170A7E" w:rsidRPr="00451005">
        <w:t>ToDate</w:t>
      </w:r>
      <w:proofErr w:type="spellEnd"/>
      <w:r w:rsidR="00170A7E" w:rsidRPr="00451005">
        <w:t xml:space="preserve"> DATE = '5/10/2020'</w:t>
      </w:r>
    </w:p>
    <w:p w14:paraId="5780B0F1" w14:textId="77777777" w:rsidR="00170A7E" w:rsidRPr="00451005" w:rsidRDefault="00170A7E" w:rsidP="002B4595">
      <w:pPr>
        <w:pStyle w:val="Querytext"/>
        <w:spacing w:line="276" w:lineRule="auto"/>
      </w:pPr>
    </w:p>
    <w:p w14:paraId="7F11043C" w14:textId="77777777" w:rsidR="00170A7E" w:rsidRPr="00451005" w:rsidRDefault="00170A7E" w:rsidP="002B4595">
      <w:pPr>
        <w:pStyle w:val="Querytext"/>
        <w:spacing w:line="276" w:lineRule="auto"/>
      </w:pPr>
      <w:r w:rsidRPr="00451005">
        <w:t>SELECT</w:t>
      </w:r>
    </w:p>
    <w:p w14:paraId="4ADC6736" w14:textId="689996E9" w:rsidR="00170A7E" w:rsidRPr="00451005" w:rsidRDefault="00EC0258" w:rsidP="002B4595">
      <w:pPr>
        <w:pStyle w:val="Querytext"/>
        <w:spacing w:line="276" w:lineRule="auto"/>
      </w:pPr>
      <w:r>
        <w:t xml:space="preserve"> </w:t>
      </w:r>
      <w:proofErr w:type="spellStart"/>
      <w:r w:rsidR="00170A7E" w:rsidRPr="00451005">
        <w:t>p.PatientFullName</w:t>
      </w:r>
      <w:proofErr w:type="spellEnd"/>
      <w:r w:rsidR="00170A7E" w:rsidRPr="00451005">
        <w:t xml:space="preserve"> [Patient Name]</w:t>
      </w:r>
    </w:p>
    <w:p w14:paraId="04704E60" w14:textId="064A22A5" w:rsidR="00170A7E" w:rsidRPr="00451005" w:rsidRDefault="00EC0258" w:rsidP="002B4595">
      <w:pPr>
        <w:pStyle w:val="Querytext"/>
        <w:spacing w:line="276" w:lineRule="auto"/>
      </w:pPr>
      <w:r>
        <w:t xml:space="preserve"> </w:t>
      </w:r>
      <w:r w:rsidR="00170A7E" w:rsidRPr="00451005">
        <w:t>,</w:t>
      </w:r>
      <w:proofErr w:type="spellStart"/>
      <w:r w:rsidR="00170A7E" w:rsidRPr="00451005">
        <w:t>a.AdmittedDate</w:t>
      </w:r>
      <w:proofErr w:type="spellEnd"/>
      <w:r w:rsidR="00170A7E" w:rsidRPr="00451005">
        <w:t xml:space="preserve"> [Admitted Date]</w:t>
      </w:r>
    </w:p>
    <w:p w14:paraId="637B5E7D" w14:textId="11A4C95A" w:rsidR="00170A7E" w:rsidRPr="00451005" w:rsidRDefault="00EC0258" w:rsidP="002B4595">
      <w:pPr>
        <w:pStyle w:val="Querytext"/>
        <w:spacing w:line="276" w:lineRule="auto"/>
      </w:pPr>
      <w:r>
        <w:t xml:space="preserve"> </w:t>
      </w:r>
      <w:r w:rsidR="00170A7E" w:rsidRPr="00451005">
        <w:t>,</w:t>
      </w:r>
      <w:proofErr w:type="spellStart"/>
      <w:r w:rsidR="00170A7E" w:rsidRPr="00451005">
        <w:t>o.OrganizationName</w:t>
      </w:r>
      <w:proofErr w:type="spellEnd"/>
      <w:r w:rsidR="00170A7E" w:rsidRPr="00451005">
        <w:t xml:space="preserve"> [Referral Source]</w:t>
      </w:r>
    </w:p>
    <w:p w14:paraId="0EE4C24C" w14:textId="53C504E4" w:rsidR="00170A7E" w:rsidRPr="00451005" w:rsidRDefault="00EC0258" w:rsidP="002B4595">
      <w:pPr>
        <w:pStyle w:val="Querytext"/>
        <w:spacing w:line="276" w:lineRule="auto"/>
      </w:pPr>
      <w:r>
        <w:t xml:space="preserve"> </w:t>
      </w:r>
      <w:r w:rsidR="00170A7E" w:rsidRPr="00451005">
        <w:t>,</w:t>
      </w:r>
      <w:proofErr w:type="spellStart"/>
      <w:r w:rsidR="00170A7E" w:rsidRPr="00451005">
        <w:t>i.InfectionOrganismName</w:t>
      </w:r>
      <w:proofErr w:type="spellEnd"/>
      <w:r w:rsidR="00170A7E" w:rsidRPr="00451005">
        <w:t xml:space="preserve"> [Infection Organism Name]</w:t>
      </w:r>
    </w:p>
    <w:p w14:paraId="78FE8BC3" w14:textId="2F0EE069" w:rsidR="00170A7E" w:rsidRPr="00451005" w:rsidRDefault="00EC0258" w:rsidP="002B4595">
      <w:pPr>
        <w:pStyle w:val="Querytext"/>
        <w:spacing w:line="276" w:lineRule="auto"/>
      </w:pPr>
      <w:r>
        <w:t xml:space="preserve"> </w:t>
      </w:r>
      <w:r w:rsidR="00170A7E" w:rsidRPr="00451005">
        <w:t>,</w:t>
      </w:r>
      <w:proofErr w:type="spellStart"/>
      <w:r w:rsidR="00170A7E" w:rsidRPr="00451005">
        <w:t>i.InfectionStatus</w:t>
      </w:r>
      <w:proofErr w:type="spellEnd"/>
      <w:r w:rsidR="00170A7E" w:rsidRPr="00451005">
        <w:t xml:space="preserve"> [Infection Status]</w:t>
      </w:r>
    </w:p>
    <w:p w14:paraId="5844B3D8" w14:textId="77777777" w:rsidR="00170A7E" w:rsidRPr="00451005" w:rsidRDefault="00170A7E" w:rsidP="002B4595">
      <w:pPr>
        <w:pStyle w:val="Querytext"/>
        <w:spacing w:line="276" w:lineRule="auto"/>
      </w:pPr>
    </w:p>
    <w:p w14:paraId="5EB456FC" w14:textId="77777777" w:rsidR="00170A7E" w:rsidRPr="00451005" w:rsidRDefault="00170A7E" w:rsidP="002B4595">
      <w:pPr>
        <w:pStyle w:val="Querytext"/>
        <w:spacing w:line="276" w:lineRule="auto"/>
      </w:pPr>
      <w:r w:rsidRPr="00451005">
        <w:t>FROM</w:t>
      </w:r>
    </w:p>
    <w:p w14:paraId="4779E281" w14:textId="3E876FD3" w:rsidR="00170A7E" w:rsidRPr="00451005" w:rsidRDefault="00EC0258" w:rsidP="002B4595">
      <w:pPr>
        <w:pStyle w:val="Querytext"/>
        <w:spacing w:line="276" w:lineRule="auto"/>
      </w:pPr>
      <w:r>
        <w:t xml:space="preserve"> </w:t>
      </w:r>
      <w:proofErr w:type="spellStart"/>
      <w:r w:rsidR="00170A7E" w:rsidRPr="00451005">
        <w:t>Data.vAdmission</w:t>
      </w:r>
      <w:proofErr w:type="spellEnd"/>
      <w:r w:rsidR="00170A7E" w:rsidRPr="00451005">
        <w:t xml:space="preserve"> a</w:t>
      </w:r>
    </w:p>
    <w:p w14:paraId="29F34A5A" w14:textId="7BDBE15F"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Data.vInfection</w:t>
      </w:r>
      <w:proofErr w:type="spellEnd"/>
      <w:r w:rsidR="00170A7E" w:rsidRPr="00451005">
        <w:t xml:space="preserve"> </w:t>
      </w:r>
      <w:proofErr w:type="spellStart"/>
      <w:r w:rsidR="00170A7E" w:rsidRPr="00451005">
        <w:t>i</w:t>
      </w:r>
      <w:proofErr w:type="spellEnd"/>
      <w:r w:rsidR="00170A7E" w:rsidRPr="00451005">
        <w:t xml:space="preserve"> ON </w:t>
      </w:r>
      <w:proofErr w:type="spellStart"/>
      <w:r w:rsidR="00170A7E" w:rsidRPr="00451005">
        <w:t>i.AdmissionKey</w:t>
      </w:r>
      <w:proofErr w:type="spellEnd"/>
      <w:r w:rsidR="00170A7E" w:rsidRPr="00451005">
        <w:t xml:space="preserve"> = </w:t>
      </w:r>
      <w:proofErr w:type="spellStart"/>
      <w:r w:rsidR="00170A7E" w:rsidRPr="00451005">
        <w:t>a.AdmissionKey</w:t>
      </w:r>
      <w:proofErr w:type="spellEnd"/>
    </w:p>
    <w:p w14:paraId="75783037" w14:textId="71A1BFA4"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Data.vReferral</w:t>
      </w:r>
      <w:proofErr w:type="spellEnd"/>
      <w:r w:rsidR="00170A7E" w:rsidRPr="00451005">
        <w:t xml:space="preserve"> r ON </w:t>
      </w:r>
      <w:proofErr w:type="spellStart"/>
      <w:r w:rsidR="00170A7E" w:rsidRPr="00451005">
        <w:t>r.ReferralKey</w:t>
      </w:r>
      <w:proofErr w:type="spellEnd"/>
      <w:r w:rsidR="00170A7E" w:rsidRPr="00451005">
        <w:t xml:space="preserve"> = </w:t>
      </w:r>
      <w:proofErr w:type="spellStart"/>
      <w:r w:rsidR="00170A7E" w:rsidRPr="00451005">
        <w:t>a.ReferralKey</w:t>
      </w:r>
      <w:proofErr w:type="spellEnd"/>
    </w:p>
    <w:p w14:paraId="1EDE9FCD" w14:textId="2BAB6AC0"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Data.vOrganization</w:t>
      </w:r>
      <w:proofErr w:type="spellEnd"/>
      <w:r w:rsidR="00170A7E" w:rsidRPr="00451005">
        <w:t xml:space="preserve"> o ON </w:t>
      </w:r>
      <w:proofErr w:type="spellStart"/>
      <w:r w:rsidR="00170A7E" w:rsidRPr="00451005">
        <w:t>o.OrganizationKey</w:t>
      </w:r>
      <w:proofErr w:type="spellEnd"/>
      <w:r w:rsidR="00170A7E" w:rsidRPr="00451005">
        <w:t xml:space="preserve"> = </w:t>
      </w:r>
      <w:proofErr w:type="spellStart"/>
      <w:r w:rsidR="00170A7E" w:rsidRPr="00451005">
        <w:t>r.ReferralOrganizationKey</w:t>
      </w:r>
      <w:proofErr w:type="spellEnd"/>
    </w:p>
    <w:p w14:paraId="5DA52BA6" w14:textId="12A91B8F"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Data.vPatient</w:t>
      </w:r>
      <w:proofErr w:type="spellEnd"/>
      <w:r w:rsidR="00170A7E" w:rsidRPr="00451005">
        <w:t xml:space="preserve"> p ON </w:t>
      </w:r>
      <w:proofErr w:type="spellStart"/>
      <w:r w:rsidR="00170A7E" w:rsidRPr="00451005">
        <w:t>p.PatientKey</w:t>
      </w:r>
      <w:proofErr w:type="spellEnd"/>
      <w:r w:rsidR="00170A7E" w:rsidRPr="00451005">
        <w:t xml:space="preserve"> = </w:t>
      </w:r>
      <w:proofErr w:type="spellStart"/>
      <w:r w:rsidR="00170A7E" w:rsidRPr="00451005">
        <w:t>a.PatientKey</w:t>
      </w:r>
      <w:proofErr w:type="spellEnd"/>
    </w:p>
    <w:p w14:paraId="248877A4" w14:textId="77777777" w:rsidR="00170A7E" w:rsidRPr="00451005" w:rsidRDefault="00170A7E" w:rsidP="002B4595">
      <w:pPr>
        <w:pStyle w:val="Querytext"/>
        <w:spacing w:line="276" w:lineRule="auto"/>
      </w:pPr>
    </w:p>
    <w:p w14:paraId="22629D7B" w14:textId="77777777" w:rsidR="00170A7E" w:rsidRPr="00451005" w:rsidRDefault="00170A7E" w:rsidP="002B4595">
      <w:pPr>
        <w:pStyle w:val="Querytext"/>
        <w:spacing w:line="276" w:lineRule="auto"/>
      </w:pPr>
      <w:proofErr w:type="gramStart"/>
      <w:r w:rsidRPr="00451005">
        <w:t>WHERE</w:t>
      </w:r>
      <w:proofErr w:type="gramEnd"/>
    </w:p>
    <w:p w14:paraId="3C40356D" w14:textId="2BFEB8B2" w:rsidR="00170A7E" w:rsidRPr="00451005" w:rsidRDefault="00EC0258" w:rsidP="002B4595">
      <w:pPr>
        <w:pStyle w:val="Querytext"/>
        <w:spacing w:line="276" w:lineRule="auto"/>
      </w:pPr>
      <w:r>
        <w:t xml:space="preserve"> </w:t>
      </w:r>
      <w:proofErr w:type="spellStart"/>
      <w:r w:rsidR="00170A7E" w:rsidRPr="00451005">
        <w:t>o.OrganizationKey</w:t>
      </w:r>
      <w:proofErr w:type="spellEnd"/>
      <w:r w:rsidR="00170A7E" w:rsidRPr="00451005">
        <w:t xml:space="preserve"> = @OrganizationKey</w:t>
      </w:r>
    </w:p>
    <w:p w14:paraId="064E63DA" w14:textId="3273835F" w:rsidR="00170A7E" w:rsidRPr="00451005" w:rsidRDefault="00EC0258" w:rsidP="002B4595">
      <w:pPr>
        <w:pStyle w:val="Querytext"/>
        <w:spacing w:line="276" w:lineRule="auto"/>
      </w:pPr>
      <w:r>
        <w:lastRenderedPageBreak/>
        <w:t xml:space="preserve"> </w:t>
      </w:r>
      <w:r w:rsidR="00170A7E" w:rsidRPr="00451005">
        <w:t xml:space="preserve">AND </w:t>
      </w:r>
      <w:proofErr w:type="spellStart"/>
      <w:r w:rsidR="00170A7E" w:rsidRPr="00451005">
        <w:t>a.AdmittedDate</w:t>
      </w:r>
      <w:proofErr w:type="spellEnd"/>
      <w:r w:rsidR="00170A7E" w:rsidRPr="00451005">
        <w:t xml:space="preserve"> BETWEEN @FromDate AND @ToDate</w:t>
      </w:r>
    </w:p>
    <w:p w14:paraId="08596017" w14:textId="17F20626" w:rsidR="00170A7E" w:rsidRPr="00451005" w:rsidRDefault="00EC0258" w:rsidP="002B4595">
      <w:pPr>
        <w:pStyle w:val="Querytext"/>
        <w:spacing w:line="276" w:lineRule="auto"/>
      </w:pPr>
      <w:r>
        <w:t xml:space="preserve"> </w:t>
      </w:r>
      <w:r w:rsidR="00170A7E" w:rsidRPr="00451005">
        <w:t xml:space="preserve">AND DATEDIFF(DAY, </w:t>
      </w:r>
      <w:proofErr w:type="spellStart"/>
      <w:r w:rsidR="00170A7E" w:rsidRPr="00451005">
        <w:t>a.AdmittedDate</w:t>
      </w:r>
      <w:proofErr w:type="spellEnd"/>
      <w:r w:rsidR="00170A7E" w:rsidRPr="00451005">
        <w:t xml:space="preserve">, </w:t>
      </w:r>
      <w:proofErr w:type="spellStart"/>
      <w:r w:rsidR="00170A7E" w:rsidRPr="00451005">
        <w:t>i.OnsetDate</w:t>
      </w:r>
      <w:proofErr w:type="spellEnd"/>
      <w:r w:rsidR="00170A7E" w:rsidRPr="00451005">
        <w:t>) &lt;= 2 -- Previously acquired</w:t>
      </w:r>
    </w:p>
    <w:p w14:paraId="67C8072E" w14:textId="24695E1A" w:rsidR="00170A7E" w:rsidRPr="00451005" w:rsidRDefault="00EC0258" w:rsidP="002B4595">
      <w:pPr>
        <w:pStyle w:val="Querytext"/>
        <w:spacing w:line="276" w:lineRule="auto"/>
      </w:pPr>
      <w:r>
        <w:t xml:space="preserve"> </w:t>
      </w:r>
      <w:r w:rsidR="00170A7E" w:rsidRPr="00451005">
        <w:t>AND</w:t>
      </w:r>
    </w:p>
    <w:p w14:paraId="7FC84BB8" w14:textId="6CAB5597" w:rsidR="00170A7E" w:rsidRPr="00451005" w:rsidRDefault="00EC0258" w:rsidP="002B4595">
      <w:pPr>
        <w:pStyle w:val="Querytext"/>
        <w:spacing w:line="276" w:lineRule="auto"/>
      </w:pPr>
      <w:r>
        <w:t xml:space="preserve"> </w:t>
      </w:r>
      <w:r w:rsidR="00170A7E" w:rsidRPr="00451005">
        <w:t>(</w:t>
      </w:r>
    </w:p>
    <w:p w14:paraId="420DD425" w14:textId="79A96829" w:rsidR="00170A7E" w:rsidRPr="00451005" w:rsidRDefault="00EC0258" w:rsidP="002B4595">
      <w:pPr>
        <w:pStyle w:val="Querytext"/>
        <w:spacing w:line="276" w:lineRule="auto"/>
      </w:pPr>
      <w:r>
        <w:t xml:space="preserve"> </w:t>
      </w:r>
      <w:r w:rsidR="00170A7E">
        <w:t xml:space="preserve"> </w:t>
      </w:r>
      <w:proofErr w:type="spellStart"/>
      <w:r w:rsidR="00170A7E" w:rsidRPr="00451005">
        <w:t>i.InfectionStatus</w:t>
      </w:r>
      <w:proofErr w:type="spellEnd"/>
      <w:r w:rsidR="00170A7E" w:rsidRPr="00451005">
        <w:t xml:space="preserve"> = 'Active'</w:t>
      </w:r>
    </w:p>
    <w:p w14:paraId="2790647D" w14:textId="79A3BA83" w:rsidR="00170A7E" w:rsidRPr="00451005" w:rsidRDefault="00EC0258" w:rsidP="002B4595">
      <w:pPr>
        <w:pStyle w:val="Querytext"/>
        <w:spacing w:line="276" w:lineRule="auto"/>
      </w:pPr>
      <w:r>
        <w:t xml:space="preserve"> </w:t>
      </w:r>
      <w:r w:rsidR="00170A7E">
        <w:t xml:space="preserve"> </w:t>
      </w:r>
      <w:r w:rsidR="00170A7E" w:rsidRPr="00451005">
        <w:t>OR (</w:t>
      </w:r>
      <w:proofErr w:type="spellStart"/>
      <w:r w:rsidR="00170A7E" w:rsidRPr="00451005">
        <w:t>i.InfectionStatus</w:t>
      </w:r>
      <w:proofErr w:type="spellEnd"/>
      <w:r w:rsidR="00170A7E" w:rsidRPr="00451005">
        <w:t xml:space="preserve"> = 'Resolved' AND </w:t>
      </w:r>
      <w:proofErr w:type="spellStart"/>
      <w:r w:rsidR="00170A7E" w:rsidRPr="00451005">
        <w:t>i.LastStatusEffectiveDate</w:t>
      </w:r>
      <w:proofErr w:type="spellEnd"/>
      <w:r w:rsidR="00170A7E" w:rsidRPr="00451005">
        <w:t xml:space="preserve"> &gt; </w:t>
      </w:r>
      <w:proofErr w:type="spellStart"/>
      <w:r w:rsidR="00170A7E" w:rsidRPr="00451005">
        <w:t>i.OnsetDate</w:t>
      </w:r>
      <w:proofErr w:type="spellEnd"/>
      <w:r w:rsidR="00170A7E" w:rsidRPr="00451005">
        <w:t>)</w:t>
      </w:r>
    </w:p>
    <w:p w14:paraId="696BC91A" w14:textId="735260F1" w:rsidR="00170A7E" w:rsidRPr="00451005" w:rsidRDefault="00EC0258" w:rsidP="002B4595">
      <w:pPr>
        <w:pStyle w:val="Querytext"/>
        <w:spacing w:line="276" w:lineRule="auto"/>
      </w:pPr>
      <w:r>
        <w:t xml:space="preserve"> </w:t>
      </w:r>
      <w:r w:rsidR="00170A7E" w:rsidRPr="00451005">
        <w:t>)</w:t>
      </w:r>
    </w:p>
    <w:p w14:paraId="41837D08" w14:textId="77777777" w:rsidR="00170A7E" w:rsidRPr="00451005" w:rsidRDefault="00170A7E" w:rsidP="002B4595">
      <w:pPr>
        <w:pStyle w:val="Querytext"/>
        <w:spacing w:line="276" w:lineRule="auto"/>
      </w:pPr>
      <w:r w:rsidRPr="00451005">
        <w:t>ORDER BY</w:t>
      </w:r>
    </w:p>
    <w:p w14:paraId="6C6062DC" w14:textId="41BA53FF" w:rsidR="00170A7E" w:rsidRPr="00451005" w:rsidRDefault="00EC0258" w:rsidP="002B4595">
      <w:pPr>
        <w:pStyle w:val="Querytext"/>
        <w:spacing w:line="276" w:lineRule="auto"/>
      </w:pPr>
      <w:r>
        <w:t xml:space="preserve"> </w:t>
      </w:r>
      <w:r w:rsidR="00170A7E" w:rsidRPr="00451005">
        <w:t>[Patient Name]</w:t>
      </w:r>
    </w:p>
    <w:p w14:paraId="48BD92A6" w14:textId="29C627AC" w:rsidR="00170A7E" w:rsidRDefault="00EC0258" w:rsidP="002B4595">
      <w:pPr>
        <w:pStyle w:val="Querytext"/>
        <w:spacing w:line="276" w:lineRule="auto"/>
      </w:pPr>
      <w:r>
        <w:t xml:space="preserve"> </w:t>
      </w:r>
      <w:r w:rsidR="00170A7E" w:rsidRPr="00451005">
        <w:t>,[Admitted Date]</w:t>
      </w:r>
      <w:bookmarkStart w:id="65" w:name="_Toc78985032"/>
    </w:p>
    <w:p w14:paraId="11608CFA" w14:textId="77777777" w:rsidR="00170A7E" w:rsidRPr="008D1E0C" w:rsidRDefault="00170A7E" w:rsidP="002B4595">
      <w:pPr>
        <w:pStyle w:val="Heading2"/>
      </w:pPr>
      <w:bookmarkStart w:id="66" w:name="_Toc163657838"/>
      <w:bookmarkStart w:id="67" w:name="_Toc165455283"/>
      <w:bookmarkStart w:id="68" w:name="_Toc175134640"/>
      <w:r>
        <w:t>Plan of Care Sent to Physician, but Not Returned</w:t>
      </w:r>
      <w:bookmarkEnd w:id="65"/>
      <w:bookmarkEnd w:id="66"/>
      <w:bookmarkEnd w:id="67"/>
      <w:bookmarkEnd w:id="68"/>
    </w:p>
    <w:p w14:paraId="400D1B6D" w14:textId="77777777" w:rsidR="00170A7E" w:rsidRPr="00451005" w:rsidRDefault="00170A7E" w:rsidP="002B4595">
      <w:pPr>
        <w:pStyle w:val="Querytext"/>
        <w:spacing w:line="276" w:lineRule="auto"/>
      </w:pPr>
      <w:r w:rsidRPr="00451005">
        <w:t xml:space="preserve">-- EXECUTE the </w:t>
      </w:r>
      <w:proofErr w:type="spellStart"/>
      <w:r w:rsidRPr="00451005">
        <w:t>sql</w:t>
      </w:r>
      <w:proofErr w:type="spellEnd"/>
      <w:r w:rsidRPr="00451005">
        <w:t xml:space="preserve"> in comments to see the </w:t>
      </w:r>
      <w:proofErr w:type="spellStart"/>
      <w:r w:rsidRPr="00451005">
        <w:t>BusinessUnitKey</w:t>
      </w:r>
      <w:proofErr w:type="spellEnd"/>
      <w:r w:rsidRPr="00451005">
        <w:t xml:space="preserve"> values you can use to filter data below.</w:t>
      </w:r>
    </w:p>
    <w:p w14:paraId="51E1FED0" w14:textId="77777777" w:rsidR="00170A7E" w:rsidRPr="00451005" w:rsidRDefault="00170A7E" w:rsidP="002B4595">
      <w:pPr>
        <w:pStyle w:val="Querytext"/>
        <w:spacing w:line="276" w:lineRule="auto"/>
      </w:pPr>
      <w:r w:rsidRPr="00451005">
        <w:t xml:space="preserve">--SELECT * FROM </w:t>
      </w:r>
      <w:proofErr w:type="spellStart"/>
      <w:r w:rsidRPr="00451005">
        <w:t>Data.vBusinessUnit</w:t>
      </w:r>
      <w:proofErr w:type="spellEnd"/>
      <w:r w:rsidRPr="00451005">
        <w:t xml:space="preserve"> WHERE </w:t>
      </w:r>
      <w:proofErr w:type="spellStart"/>
      <w:r w:rsidRPr="00451005">
        <w:t>BusinessUnitName</w:t>
      </w:r>
      <w:proofErr w:type="spellEnd"/>
      <w:r w:rsidRPr="00451005">
        <w:t xml:space="preserve"> LIKE '%</w:t>
      </w:r>
      <w:proofErr w:type="spellStart"/>
      <w:r w:rsidRPr="00451005">
        <w:t>MyBusinessUnitName</w:t>
      </w:r>
      <w:proofErr w:type="spellEnd"/>
      <w:r w:rsidRPr="00451005">
        <w:t>%'</w:t>
      </w:r>
    </w:p>
    <w:p w14:paraId="65F93FB6" w14:textId="77777777" w:rsidR="00170A7E" w:rsidRPr="00451005" w:rsidRDefault="00170A7E" w:rsidP="002B4595">
      <w:pPr>
        <w:pStyle w:val="Querytext"/>
        <w:spacing w:line="276" w:lineRule="auto"/>
      </w:pPr>
    </w:p>
    <w:p w14:paraId="260E1444" w14:textId="77777777" w:rsidR="00170A7E" w:rsidRPr="00451005" w:rsidRDefault="00170A7E" w:rsidP="002B4595">
      <w:pPr>
        <w:pStyle w:val="Querytext"/>
        <w:spacing w:line="276" w:lineRule="auto"/>
      </w:pPr>
      <w:r w:rsidRPr="00451005">
        <w:t>DECLARE</w:t>
      </w:r>
    </w:p>
    <w:p w14:paraId="052C44CE" w14:textId="63D0E5DE" w:rsidR="00170A7E" w:rsidRPr="00451005" w:rsidRDefault="00EC0258" w:rsidP="002B4595">
      <w:pPr>
        <w:pStyle w:val="Querytext"/>
        <w:spacing w:line="276" w:lineRule="auto"/>
      </w:pPr>
      <w:r>
        <w:t xml:space="preserve"> </w:t>
      </w:r>
      <w:r w:rsidR="00170A7E" w:rsidRPr="00451005">
        <w:t xml:space="preserve">@BusinessUnitKey INT = 0 -- Set to </w:t>
      </w:r>
      <w:proofErr w:type="spellStart"/>
      <w:r w:rsidR="00170A7E" w:rsidRPr="00451005">
        <w:t>BusinessUnitKey</w:t>
      </w:r>
      <w:proofErr w:type="spellEnd"/>
      <w:r w:rsidR="00170A7E" w:rsidRPr="00451005">
        <w:t xml:space="preserve"> value found in query above.</w:t>
      </w:r>
    </w:p>
    <w:p w14:paraId="0E584CFC" w14:textId="476ED450" w:rsidR="00170A7E" w:rsidRPr="00451005" w:rsidRDefault="00EC0258" w:rsidP="002B4595">
      <w:pPr>
        <w:pStyle w:val="Querytext"/>
        <w:spacing w:line="276" w:lineRule="auto"/>
      </w:pPr>
      <w:r>
        <w:t xml:space="preserve"> </w:t>
      </w:r>
      <w:r w:rsidR="00170A7E" w:rsidRPr="00451005">
        <w:t>,@</w:t>
      </w:r>
      <w:proofErr w:type="spellStart"/>
      <w:r w:rsidR="00170A7E" w:rsidRPr="00451005">
        <w:t>ToDate</w:t>
      </w:r>
      <w:proofErr w:type="spellEnd"/>
      <w:r w:rsidR="00170A7E" w:rsidRPr="00451005">
        <w:t xml:space="preserve"> DATE = '7/21/2020'</w:t>
      </w:r>
    </w:p>
    <w:p w14:paraId="6C8E1139" w14:textId="77777777" w:rsidR="00170A7E" w:rsidRPr="00451005" w:rsidRDefault="00170A7E" w:rsidP="002B4595">
      <w:pPr>
        <w:pStyle w:val="Querytext"/>
        <w:spacing w:line="276" w:lineRule="auto"/>
      </w:pPr>
    </w:p>
    <w:p w14:paraId="2137A1F5" w14:textId="77777777" w:rsidR="00170A7E" w:rsidRPr="00451005" w:rsidRDefault="00170A7E" w:rsidP="002B4595">
      <w:pPr>
        <w:pStyle w:val="Querytext"/>
        <w:spacing w:line="276" w:lineRule="auto"/>
      </w:pPr>
      <w:r w:rsidRPr="00451005">
        <w:t>SELECT</w:t>
      </w:r>
    </w:p>
    <w:p w14:paraId="6E4CFD5B" w14:textId="38BAF37E" w:rsidR="00170A7E" w:rsidRPr="00451005" w:rsidRDefault="00EC0258" w:rsidP="002B4595">
      <w:pPr>
        <w:pStyle w:val="Querytext"/>
        <w:spacing w:line="276" w:lineRule="auto"/>
      </w:pPr>
      <w:r>
        <w:t xml:space="preserve"> </w:t>
      </w:r>
      <w:proofErr w:type="spellStart"/>
      <w:r w:rsidR="00170A7E" w:rsidRPr="00451005">
        <w:t>b.BusinessUnitName</w:t>
      </w:r>
      <w:proofErr w:type="spellEnd"/>
      <w:r w:rsidR="00170A7E" w:rsidRPr="00451005">
        <w:t xml:space="preserve"> [Business Unit Name]</w:t>
      </w:r>
    </w:p>
    <w:p w14:paraId="1AA08598" w14:textId="0A383738" w:rsidR="00170A7E" w:rsidRPr="00451005" w:rsidRDefault="00EC0258" w:rsidP="002B4595">
      <w:pPr>
        <w:pStyle w:val="Querytext"/>
        <w:spacing w:line="276" w:lineRule="auto"/>
      </w:pPr>
      <w:r>
        <w:t xml:space="preserve"> </w:t>
      </w:r>
      <w:r w:rsidR="00170A7E" w:rsidRPr="00451005">
        <w:t>,RTRIM(</w:t>
      </w:r>
      <w:proofErr w:type="spellStart"/>
      <w:r w:rsidR="00170A7E" w:rsidRPr="00451005">
        <w:t>phy.LastName</w:t>
      </w:r>
      <w:proofErr w:type="spellEnd"/>
      <w:r w:rsidR="00170A7E" w:rsidRPr="00451005">
        <w:t>) + ', ' + RTRIM(</w:t>
      </w:r>
      <w:proofErr w:type="spellStart"/>
      <w:r w:rsidR="00170A7E" w:rsidRPr="00451005">
        <w:t>phy.FirstName</w:t>
      </w:r>
      <w:proofErr w:type="spellEnd"/>
      <w:r w:rsidR="00170A7E" w:rsidRPr="00451005">
        <w:t>) [Physician Name]</w:t>
      </w:r>
    </w:p>
    <w:p w14:paraId="1B31E3AD" w14:textId="253CBA19" w:rsidR="00170A7E" w:rsidRPr="00451005" w:rsidRDefault="00EC0258" w:rsidP="002B4595">
      <w:pPr>
        <w:pStyle w:val="Querytext"/>
        <w:spacing w:line="276" w:lineRule="auto"/>
      </w:pPr>
      <w:r>
        <w:t xml:space="preserve"> </w:t>
      </w:r>
      <w:r w:rsidR="00170A7E" w:rsidRPr="00451005">
        <w:t>,</w:t>
      </w:r>
      <w:proofErr w:type="spellStart"/>
      <w:r w:rsidR="00170A7E" w:rsidRPr="00451005">
        <w:t>p.PatientFullName</w:t>
      </w:r>
      <w:proofErr w:type="spellEnd"/>
      <w:r w:rsidR="00170A7E" w:rsidRPr="00451005">
        <w:t xml:space="preserve"> [Patient Name]</w:t>
      </w:r>
    </w:p>
    <w:p w14:paraId="63F813F3" w14:textId="3BED5241" w:rsidR="00170A7E" w:rsidRPr="00451005" w:rsidRDefault="00EC0258" w:rsidP="002B4595">
      <w:pPr>
        <w:pStyle w:val="Querytext"/>
        <w:spacing w:line="276" w:lineRule="auto"/>
      </w:pPr>
      <w:r>
        <w:t xml:space="preserve"> </w:t>
      </w:r>
      <w:r w:rsidR="00170A7E" w:rsidRPr="00451005">
        <w:t>,</w:t>
      </w:r>
      <w:proofErr w:type="spellStart"/>
      <w:r w:rsidR="00170A7E" w:rsidRPr="00451005">
        <w:t>d.DocumentType</w:t>
      </w:r>
      <w:proofErr w:type="spellEnd"/>
      <w:r w:rsidR="00170A7E" w:rsidRPr="00451005">
        <w:t xml:space="preserve"> [Document Type]</w:t>
      </w:r>
    </w:p>
    <w:p w14:paraId="3F2242A5" w14:textId="3F2EDEB5" w:rsidR="00170A7E" w:rsidRPr="00451005" w:rsidRDefault="00EC0258" w:rsidP="002B4595">
      <w:pPr>
        <w:pStyle w:val="Querytext"/>
        <w:spacing w:line="276" w:lineRule="auto"/>
      </w:pPr>
      <w:r>
        <w:t xml:space="preserve"> </w:t>
      </w:r>
      <w:r w:rsidR="00170A7E" w:rsidRPr="00451005">
        <w:t>,</w:t>
      </w:r>
      <w:proofErr w:type="spellStart"/>
      <w:r w:rsidR="00170A7E" w:rsidRPr="00451005">
        <w:t>d.DocumentStatus</w:t>
      </w:r>
      <w:proofErr w:type="spellEnd"/>
      <w:r w:rsidR="00170A7E" w:rsidRPr="00451005">
        <w:t xml:space="preserve"> [Document Status]</w:t>
      </w:r>
    </w:p>
    <w:p w14:paraId="206386F7" w14:textId="3F069F41" w:rsidR="00170A7E" w:rsidRPr="00451005" w:rsidRDefault="00EC0258" w:rsidP="002B4595">
      <w:pPr>
        <w:pStyle w:val="Querytext"/>
        <w:spacing w:line="276" w:lineRule="auto"/>
      </w:pPr>
      <w:r>
        <w:t xml:space="preserve"> </w:t>
      </w:r>
      <w:r w:rsidR="00170A7E" w:rsidRPr="00451005">
        <w:t>,CONVERT(</w:t>
      </w:r>
      <w:r w:rsidR="00170A7E">
        <w:t>VARCHAR</w:t>
      </w:r>
      <w:r w:rsidR="00170A7E" w:rsidRPr="00451005">
        <w:t xml:space="preserve">, </w:t>
      </w:r>
      <w:proofErr w:type="spellStart"/>
      <w:r w:rsidR="00170A7E" w:rsidRPr="00451005">
        <w:t>d.DocumentStatusEffectiveDate</w:t>
      </w:r>
      <w:proofErr w:type="spellEnd"/>
      <w:r w:rsidR="00170A7E" w:rsidRPr="00451005">
        <w:t>, 101) [Document Sent Date]</w:t>
      </w:r>
    </w:p>
    <w:p w14:paraId="253D6F19" w14:textId="4C10F44C" w:rsidR="00170A7E" w:rsidRPr="00451005" w:rsidRDefault="00EC0258" w:rsidP="002B4595">
      <w:pPr>
        <w:pStyle w:val="Querytext"/>
        <w:spacing w:line="276" w:lineRule="auto"/>
      </w:pPr>
      <w:r>
        <w:t xml:space="preserve"> </w:t>
      </w:r>
      <w:r w:rsidR="00170A7E" w:rsidRPr="00451005">
        <w:t xml:space="preserve">,DATEDIFF(DAY, </w:t>
      </w:r>
      <w:proofErr w:type="spellStart"/>
      <w:r w:rsidR="00170A7E" w:rsidRPr="00451005">
        <w:t>d.DocumentStatusEffectiveDate</w:t>
      </w:r>
      <w:proofErr w:type="spellEnd"/>
      <w:r w:rsidR="00170A7E" w:rsidRPr="00451005">
        <w:t>, @ToDate) [Document Days Outstanding]</w:t>
      </w:r>
    </w:p>
    <w:p w14:paraId="40DBE2DB" w14:textId="77777777" w:rsidR="00170A7E" w:rsidRPr="00451005" w:rsidRDefault="00170A7E" w:rsidP="002B4595">
      <w:pPr>
        <w:pStyle w:val="Querytext"/>
        <w:spacing w:line="276" w:lineRule="auto"/>
      </w:pPr>
    </w:p>
    <w:p w14:paraId="4E9ABE0E" w14:textId="77777777" w:rsidR="00170A7E" w:rsidRPr="00451005" w:rsidRDefault="00170A7E" w:rsidP="002B4595">
      <w:pPr>
        <w:pStyle w:val="Querytext"/>
        <w:spacing w:line="276" w:lineRule="auto"/>
      </w:pPr>
      <w:r w:rsidRPr="00451005">
        <w:t>FROM</w:t>
      </w:r>
    </w:p>
    <w:p w14:paraId="2179F867" w14:textId="559048E5" w:rsidR="00170A7E" w:rsidRPr="00451005" w:rsidRDefault="00EC0258" w:rsidP="002B4595">
      <w:pPr>
        <w:pStyle w:val="Querytext"/>
        <w:spacing w:line="276" w:lineRule="auto"/>
      </w:pPr>
      <w:r>
        <w:t xml:space="preserve"> </w:t>
      </w:r>
      <w:proofErr w:type="spellStart"/>
      <w:r w:rsidR="00170A7E" w:rsidRPr="00451005">
        <w:t>Data.vPOC</w:t>
      </w:r>
      <w:proofErr w:type="spellEnd"/>
      <w:r w:rsidR="00170A7E" w:rsidRPr="00451005">
        <w:t xml:space="preserve"> d</w:t>
      </w:r>
    </w:p>
    <w:p w14:paraId="5F3B4EAC" w14:textId="6B083D47"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Data.vAdmission</w:t>
      </w:r>
      <w:proofErr w:type="spellEnd"/>
      <w:r w:rsidR="00170A7E" w:rsidRPr="00451005">
        <w:t xml:space="preserve"> a ON </w:t>
      </w:r>
      <w:proofErr w:type="spellStart"/>
      <w:r w:rsidR="00170A7E" w:rsidRPr="00451005">
        <w:t>a.AdmissionKey</w:t>
      </w:r>
      <w:proofErr w:type="spellEnd"/>
      <w:r w:rsidR="00170A7E" w:rsidRPr="00451005">
        <w:t xml:space="preserve"> = </w:t>
      </w:r>
      <w:proofErr w:type="spellStart"/>
      <w:r w:rsidR="00170A7E" w:rsidRPr="00451005">
        <w:t>d.AdmissionKey</w:t>
      </w:r>
      <w:proofErr w:type="spellEnd"/>
    </w:p>
    <w:p w14:paraId="014612BA" w14:textId="13CA436D"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Data.vPatient</w:t>
      </w:r>
      <w:proofErr w:type="spellEnd"/>
      <w:r w:rsidR="00170A7E" w:rsidRPr="00451005">
        <w:t xml:space="preserve"> p ON </w:t>
      </w:r>
      <w:proofErr w:type="spellStart"/>
      <w:r w:rsidR="00170A7E" w:rsidRPr="00451005">
        <w:t>p.PatientKey</w:t>
      </w:r>
      <w:proofErr w:type="spellEnd"/>
      <w:r w:rsidR="00170A7E" w:rsidRPr="00451005">
        <w:t xml:space="preserve"> = </w:t>
      </w:r>
      <w:proofErr w:type="spellStart"/>
      <w:r w:rsidR="00170A7E" w:rsidRPr="00451005">
        <w:t>a.PatientKey</w:t>
      </w:r>
      <w:proofErr w:type="spellEnd"/>
    </w:p>
    <w:p w14:paraId="78490ECE" w14:textId="1DEFADCF"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Data.vPhysician</w:t>
      </w:r>
      <w:proofErr w:type="spellEnd"/>
      <w:r w:rsidR="00170A7E" w:rsidRPr="00451005">
        <w:t xml:space="preserve"> </w:t>
      </w:r>
      <w:proofErr w:type="spellStart"/>
      <w:r w:rsidR="00170A7E" w:rsidRPr="00451005">
        <w:t>phy</w:t>
      </w:r>
      <w:proofErr w:type="spellEnd"/>
      <w:r w:rsidR="00170A7E" w:rsidRPr="00451005">
        <w:t xml:space="preserve"> ON </w:t>
      </w:r>
      <w:proofErr w:type="spellStart"/>
      <w:r w:rsidR="00170A7E" w:rsidRPr="00451005">
        <w:t>phy.PhysicianKey</w:t>
      </w:r>
      <w:proofErr w:type="spellEnd"/>
      <w:r w:rsidR="00170A7E" w:rsidRPr="00451005">
        <w:t xml:space="preserve"> = </w:t>
      </w:r>
      <w:proofErr w:type="spellStart"/>
      <w:r w:rsidR="00170A7E" w:rsidRPr="00451005">
        <w:t>d.POCPhysicianKey</w:t>
      </w:r>
      <w:proofErr w:type="spellEnd"/>
    </w:p>
    <w:p w14:paraId="25C9FF9B" w14:textId="02201EE8" w:rsidR="00170A7E" w:rsidRPr="00451005" w:rsidRDefault="00EC0258" w:rsidP="002B4595">
      <w:pPr>
        <w:pStyle w:val="Querytext"/>
        <w:spacing w:line="276" w:lineRule="auto"/>
      </w:pPr>
      <w:r>
        <w:t xml:space="preserve"> </w:t>
      </w:r>
      <w:r w:rsidR="00170A7E" w:rsidRPr="00451005">
        <w:t xml:space="preserve">INNER JOIN </w:t>
      </w:r>
      <w:proofErr w:type="spellStart"/>
      <w:r w:rsidR="00170A7E" w:rsidRPr="00451005">
        <w:t>Data.vBusinessUnit</w:t>
      </w:r>
      <w:proofErr w:type="spellEnd"/>
      <w:r w:rsidR="00170A7E" w:rsidRPr="00451005">
        <w:t xml:space="preserve"> b ON </w:t>
      </w:r>
      <w:proofErr w:type="spellStart"/>
      <w:r w:rsidR="00170A7E" w:rsidRPr="00451005">
        <w:t>b.BusinessUnitKey</w:t>
      </w:r>
      <w:proofErr w:type="spellEnd"/>
      <w:r w:rsidR="00170A7E" w:rsidRPr="00451005">
        <w:t xml:space="preserve"> = </w:t>
      </w:r>
      <w:proofErr w:type="spellStart"/>
      <w:r w:rsidR="00170A7E" w:rsidRPr="00451005">
        <w:t>d.BusinessUnitKey</w:t>
      </w:r>
      <w:proofErr w:type="spellEnd"/>
    </w:p>
    <w:p w14:paraId="515FAB9C" w14:textId="77777777" w:rsidR="00170A7E" w:rsidRPr="00451005" w:rsidRDefault="00170A7E" w:rsidP="002B4595">
      <w:pPr>
        <w:pStyle w:val="Querytext"/>
        <w:spacing w:line="276" w:lineRule="auto"/>
      </w:pPr>
    </w:p>
    <w:p w14:paraId="5E475264" w14:textId="77777777" w:rsidR="00170A7E" w:rsidRPr="00451005" w:rsidRDefault="00170A7E" w:rsidP="002B4595">
      <w:pPr>
        <w:pStyle w:val="Querytext"/>
        <w:spacing w:line="276" w:lineRule="auto"/>
      </w:pPr>
      <w:proofErr w:type="gramStart"/>
      <w:r w:rsidRPr="00451005">
        <w:t>WHERE</w:t>
      </w:r>
      <w:proofErr w:type="gramEnd"/>
    </w:p>
    <w:p w14:paraId="7130B48C" w14:textId="4A0551EF" w:rsidR="00170A7E" w:rsidRPr="00451005" w:rsidRDefault="00EC0258" w:rsidP="002B4595">
      <w:pPr>
        <w:pStyle w:val="Querytext"/>
        <w:spacing w:line="276" w:lineRule="auto"/>
      </w:pPr>
      <w:r>
        <w:t xml:space="preserve"> </w:t>
      </w:r>
      <w:proofErr w:type="spellStart"/>
      <w:r w:rsidR="00170A7E" w:rsidRPr="00451005">
        <w:t>b.BusinessUnitKey</w:t>
      </w:r>
      <w:proofErr w:type="spellEnd"/>
      <w:r w:rsidR="00170A7E" w:rsidRPr="00451005">
        <w:t xml:space="preserve"> = @BusinessUnitKey</w:t>
      </w:r>
    </w:p>
    <w:p w14:paraId="748B401D" w14:textId="3245812F" w:rsidR="00170A7E" w:rsidRPr="00451005" w:rsidRDefault="00EC0258" w:rsidP="002B4595">
      <w:pPr>
        <w:pStyle w:val="Querytext"/>
        <w:spacing w:line="276" w:lineRule="auto"/>
      </w:pPr>
      <w:r>
        <w:t xml:space="preserve"> </w:t>
      </w:r>
      <w:r w:rsidR="00170A7E" w:rsidRPr="00451005">
        <w:t xml:space="preserve">AND </w:t>
      </w:r>
      <w:proofErr w:type="spellStart"/>
      <w:r w:rsidR="00170A7E" w:rsidRPr="00451005">
        <w:t>d.DocumentStatus</w:t>
      </w:r>
      <w:proofErr w:type="spellEnd"/>
      <w:r w:rsidR="00170A7E" w:rsidRPr="00451005">
        <w:t xml:space="preserve"> IN ('Sent to Physician', 'Resent')</w:t>
      </w:r>
    </w:p>
    <w:p w14:paraId="1D27900C" w14:textId="6D5BBC51" w:rsidR="00170A7E" w:rsidRPr="00451005" w:rsidRDefault="00EC0258" w:rsidP="002B4595">
      <w:pPr>
        <w:pStyle w:val="Querytext"/>
        <w:spacing w:line="276" w:lineRule="auto"/>
      </w:pPr>
      <w:r>
        <w:t xml:space="preserve"> </w:t>
      </w:r>
      <w:r w:rsidR="00170A7E" w:rsidRPr="00451005">
        <w:t xml:space="preserve">AND DATEDIFF(DAY, </w:t>
      </w:r>
      <w:proofErr w:type="spellStart"/>
      <w:r w:rsidR="00170A7E" w:rsidRPr="00451005">
        <w:t>d.DocumentStatusEffectiveDate</w:t>
      </w:r>
      <w:proofErr w:type="spellEnd"/>
      <w:r w:rsidR="00170A7E" w:rsidRPr="00451005">
        <w:t>, @ToDate) &gt; 15</w:t>
      </w:r>
    </w:p>
    <w:p w14:paraId="11CDEB69" w14:textId="77777777" w:rsidR="00170A7E" w:rsidRPr="00451005" w:rsidRDefault="00170A7E" w:rsidP="002B4595">
      <w:pPr>
        <w:pStyle w:val="Querytext"/>
        <w:spacing w:line="276" w:lineRule="auto"/>
      </w:pPr>
    </w:p>
    <w:p w14:paraId="23CCE6D3" w14:textId="77777777" w:rsidR="00170A7E" w:rsidRPr="00451005" w:rsidRDefault="00170A7E" w:rsidP="002B4595">
      <w:pPr>
        <w:pStyle w:val="Querytext"/>
        <w:spacing w:line="276" w:lineRule="auto"/>
      </w:pPr>
      <w:r w:rsidRPr="00451005">
        <w:t>ORDER BY</w:t>
      </w:r>
    </w:p>
    <w:p w14:paraId="06BFF1AA" w14:textId="04AAFA85" w:rsidR="00170A7E" w:rsidRPr="00451005" w:rsidRDefault="00EC0258" w:rsidP="002B4595">
      <w:pPr>
        <w:pStyle w:val="Querytext"/>
        <w:spacing w:line="276" w:lineRule="auto"/>
      </w:pPr>
      <w:r>
        <w:t xml:space="preserve"> </w:t>
      </w:r>
      <w:r w:rsidR="00170A7E" w:rsidRPr="00451005">
        <w:t>[Business Unit Name]</w:t>
      </w:r>
    </w:p>
    <w:p w14:paraId="0CA6C567" w14:textId="3B3467F8" w:rsidR="00170A7E" w:rsidRPr="00451005" w:rsidRDefault="00EC0258" w:rsidP="002B4595">
      <w:pPr>
        <w:pStyle w:val="Querytext"/>
        <w:spacing w:line="276" w:lineRule="auto"/>
      </w:pPr>
      <w:r>
        <w:t xml:space="preserve"> </w:t>
      </w:r>
      <w:r w:rsidR="00170A7E" w:rsidRPr="00451005">
        <w:t>,[Physician Name]</w:t>
      </w:r>
    </w:p>
    <w:p w14:paraId="11CC6D23" w14:textId="692DE8B7" w:rsidR="00170A7E" w:rsidRPr="002B4595" w:rsidRDefault="00EC0258" w:rsidP="002B4595">
      <w:pPr>
        <w:pStyle w:val="Querytext"/>
        <w:spacing w:line="276" w:lineRule="auto"/>
      </w:pPr>
      <w:r>
        <w:lastRenderedPageBreak/>
        <w:t xml:space="preserve"> </w:t>
      </w:r>
      <w:proofErr w:type="gramStart"/>
      <w:r w:rsidR="00170A7E" w:rsidRPr="00451005">
        <w:t>,[</w:t>
      </w:r>
      <w:proofErr w:type="gramEnd"/>
      <w:r w:rsidR="00170A7E" w:rsidRPr="00451005">
        <w:t>Patient Name]</w:t>
      </w:r>
      <w:bookmarkStart w:id="69" w:name="_Toc78985033"/>
    </w:p>
    <w:p w14:paraId="6A839767" w14:textId="77777777" w:rsidR="00170A7E" w:rsidRPr="008D1E0C" w:rsidRDefault="00170A7E" w:rsidP="002B4595">
      <w:pPr>
        <w:pStyle w:val="Heading2"/>
      </w:pPr>
      <w:bookmarkStart w:id="70" w:name="_Toc163657839"/>
      <w:bookmarkStart w:id="71" w:name="_Toc165455284"/>
      <w:bookmarkStart w:id="72" w:name="_Toc175134641"/>
      <w:r w:rsidRPr="008D1E0C">
        <w:t>Rejected Referrals by Referral Type</w:t>
      </w:r>
      <w:bookmarkStart w:id="73" w:name="_Hlk58418652"/>
      <w:bookmarkEnd w:id="69"/>
      <w:bookmarkEnd w:id="70"/>
      <w:bookmarkEnd w:id="71"/>
      <w:bookmarkEnd w:id="72"/>
    </w:p>
    <w:p w14:paraId="55543364" w14:textId="77777777" w:rsidR="00170A7E" w:rsidRPr="00147D7D" w:rsidRDefault="00170A7E" w:rsidP="002B4595">
      <w:pPr>
        <w:pStyle w:val="Querytext"/>
        <w:spacing w:line="276" w:lineRule="auto"/>
      </w:pPr>
      <w:r w:rsidRPr="00147D7D">
        <w:t xml:space="preserve">DECLARE </w:t>
      </w:r>
    </w:p>
    <w:p w14:paraId="1A446F87" w14:textId="77777777" w:rsidR="00170A7E" w:rsidRPr="00147D7D" w:rsidRDefault="00170A7E" w:rsidP="002B4595">
      <w:pPr>
        <w:pStyle w:val="Querytext"/>
        <w:spacing w:line="276" w:lineRule="auto"/>
      </w:pPr>
      <w:r w:rsidRPr="00147D7D">
        <w:tab/>
        <w:t>@FromDate DATETIME = '2020-01-01',</w:t>
      </w:r>
    </w:p>
    <w:p w14:paraId="4E774C9C" w14:textId="77777777" w:rsidR="00170A7E" w:rsidRPr="00147D7D" w:rsidRDefault="00170A7E" w:rsidP="002B4595">
      <w:pPr>
        <w:pStyle w:val="Querytext"/>
        <w:spacing w:line="276" w:lineRule="auto"/>
      </w:pPr>
      <w:r w:rsidRPr="00147D7D">
        <w:tab/>
        <w:t>@ToDate DATETIME = '2020-07-19',</w:t>
      </w:r>
    </w:p>
    <w:p w14:paraId="51C2C9D9" w14:textId="77777777" w:rsidR="00170A7E" w:rsidRPr="00147D7D" w:rsidRDefault="00170A7E" w:rsidP="002B4595">
      <w:pPr>
        <w:pStyle w:val="Querytext"/>
        <w:spacing w:line="276" w:lineRule="auto"/>
      </w:pPr>
      <w:r w:rsidRPr="00147D7D">
        <w:tab/>
        <w:t>@referralSourceType VARCHAR(128) = 'Self'</w:t>
      </w:r>
    </w:p>
    <w:p w14:paraId="38C6671E" w14:textId="77777777" w:rsidR="00170A7E" w:rsidRPr="00147D7D" w:rsidRDefault="00170A7E" w:rsidP="002B4595">
      <w:pPr>
        <w:pStyle w:val="Querytext"/>
        <w:spacing w:line="276" w:lineRule="auto"/>
      </w:pPr>
    </w:p>
    <w:p w14:paraId="2E6EC935" w14:textId="77777777" w:rsidR="00170A7E" w:rsidRPr="00147D7D" w:rsidRDefault="00170A7E" w:rsidP="002B4595">
      <w:pPr>
        <w:pStyle w:val="Querytext"/>
        <w:spacing w:line="276" w:lineRule="auto"/>
      </w:pPr>
      <w:r w:rsidRPr="00147D7D">
        <w:t>SELECT</w:t>
      </w:r>
    </w:p>
    <w:p w14:paraId="6B29D1E4" w14:textId="77777777" w:rsidR="00170A7E" w:rsidRPr="00147D7D" w:rsidRDefault="00170A7E" w:rsidP="002B4595">
      <w:pPr>
        <w:pStyle w:val="Querytext"/>
        <w:spacing w:line="276" w:lineRule="auto"/>
      </w:pPr>
      <w:r w:rsidRPr="00147D7D">
        <w:tab/>
      </w:r>
      <w:r w:rsidRPr="00147D7D">
        <w:tab/>
      </w:r>
      <w:proofErr w:type="spellStart"/>
      <w:r w:rsidRPr="00147D7D">
        <w:t>r.ReferralSourceType</w:t>
      </w:r>
      <w:proofErr w:type="spellEnd"/>
      <w:r w:rsidRPr="00147D7D">
        <w:t xml:space="preserve"> </w:t>
      </w:r>
    </w:p>
    <w:p w14:paraId="3E65F74A" w14:textId="77777777" w:rsidR="00170A7E" w:rsidRPr="00147D7D" w:rsidRDefault="00170A7E" w:rsidP="002B4595">
      <w:pPr>
        <w:pStyle w:val="Querytext"/>
        <w:spacing w:line="276" w:lineRule="auto"/>
      </w:pPr>
      <w:r w:rsidRPr="00147D7D">
        <w:tab/>
        <w:t xml:space="preserve">, </w:t>
      </w:r>
      <w:proofErr w:type="spellStart"/>
      <w:r w:rsidRPr="00147D7D">
        <w:t>b.BusinessUnitName</w:t>
      </w:r>
      <w:proofErr w:type="spellEnd"/>
      <w:r w:rsidRPr="00147D7D">
        <w:t xml:space="preserve"> [</w:t>
      </w:r>
      <w:proofErr w:type="spellStart"/>
      <w:r w:rsidRPr="00147D7D">
        <w:t>BusinessUnit</w:t>
      </w:r>
      <w:proofErr w:type="spellEnd"/>
      <w:r w:rsidRPr="00147D7D">
        <w:t>]</w:t>
      </w:r>
    </w:p>
    <w:p w14:paraId="68CC953E" w14:textId="77777777" w:rsidR="00170A7E" w:rsidRPr="00147D7D" w:rsidRDefault="00170A7E" w:rsidP="002B4595">
      <w:pPr>
        <w:pStyle w:val="Querytext"/>
        <w:spacing w:line="276" w:lineRule="auto"/>
      </w:pPr>
      <w:r w:rsidRPr="00147D7D">
        <w:tab/>
        <w:t xml:space="preserve">, </w:t>
      </w:r>
      <w:proofErr w:type="spellStart"/>
      <w:r w:rsidRPr="00147D7D">
        <w:t>p.PatientLastName</w:t>
      </w:r>
      <w:proofErr w:type="spellEnd"/>
      <w:r w:rsidRPr="00147D7D">
        <w:t xml:space="preserve"> + ', ' + </w:t>
      </w:r>
      <w:proofErr w:type="spellStart"/>
      <w:r w:rsidRPr="00147D7D">
        <w:t>p.PatientFirstName</w:t>
      </w:r>
      <w:proofErr w:type="spellEnd"/>
      <w:r w:rsidRPr="00147D7D">
        <w:t xml:space="preserve"> [Patient]</w:t>
      </w:r>
    </w:p>
    <w:p w14:paraId="0B8650AE" w14:textId="77777777" w:rsidR="00170A7E" w:rsidRPr="00147D7D" w:rsidRDefault="00170A7E" w:rsidP="002B4595">
      <w:pPr>
        <w:pStyle w:val="Querytext"/>
        <w:spacing w:line="276" w:lineRule="auto"/>
      </w:pPr>
      <w:r w:rsidRPr="00147D7D">
        <w:tab/>
        <w:t xml:space="preserve">, </w:t>
      </w:r>
      <w:proofErr w:type="spellStart"/>
      <w:r w:rsidRPr="00147D7D">
        <w:t>r.ReferredDate</w:t>
      </w:r>
      <w:proofErr w:type="spellEnd"/>
      <w:r w:rsidRPr="00147D7D">
        <w:t xml:space="preserve"> </w:t>
      </w:r>
    </w:p>
    <w:p w14:paraId="3AD1DEEE" w14:textId="77777777" w:rsidR="00170A7E" w:rsidRPr="00147D7D" w:rsidRDefault="00170A7E" w:rsidP="002B4595">
      <w:pPr>
        <w:pStyle w:val="Querytext"/>
        <w:spacing w:line="276" w:lineRule="auto"/>
      </w:pPr>
      <w:r w:rsidRPr="00147D7D">
        <w:tab/>
        <w:t xml:space="preserve">, </w:t>
      </w:r>
      <w:proofErr w:type="spellStart"/>
      <w:r w:rsidRPr="00147D7D">
        <w:t>a.RejectedDate</w:t>
      </w:r>
      <w:proofErr w:type="spellEnd"/>
      <w:r w:rsidRPr="00147D7D">
        <w:t xml:space="preserve"> </w:t>
      </w:r>
    </w:p>
    <w:p w14:paraId="20622163" w14:textId="77777777" w:rsidR="00170A7E" w:rsidRPr="00147D7D" w:rsidRDefault="00170A7E" w:rsidP="002B4595">
      <w:pPr>
        <w:pStyle w:val="Querytext"/>
        <w:spacing w:line="276" w:lineRule="auto"/>
      </w:pPr>
      <w:r w:rsidRPr="00147D7D">
        <w:tab/>
        <w:t xml:space="preserve">, </w:t>
      </w:r>
      <w:proofErr w:type="spellStart"/>
      <w:r w:rsidRPr="00147D7D">
        <w:t>a.CurrentAdmissionStatus</w:t>
      </w:r>
      <w:proofErr w:type="spellEnd"/>
    </w:p>
    <w:p w14:paraId="6FA78D08" w14:textId="77777777" w:rsidR="00170A7E" w:rsidRPr="00147D7D" w:rsidRDefault="00170A7E" w:rsidP="002B4595">
      <w:pPr>
        <w:pStyle w:val="Querytext"/>
        <w:spacing w:line="276" w:lineRule="auto"/>
      </w:pPr>
      <w:r w:rsidRPr="00147D7D">
        <w:tab/>
        <w:t xml:space="preserve">FROM </w:t>
      </w:r>
      <w:proofErr w:type="spellStart"/>
      <w:r w:rsidRPr="00147D7D">
        <w:t>Data.vReferral</w:t>
      </w:r>
      <w:proofErr w:type="spellEnd"/>
      <w:r w:rsidRPr="00147D7D">
        <w:t xml:space="preserve"> r</w:t>
      </w:r>
    </w:p>
    <w:p w14:paraId="09DA6358" w14:textId="77777777" w:rsidR="00170A7E" w:rsidRPr="00147D7D" w:rsidRDefault="00170A7E" w:rsidP="002B4595">
      <w:pPr>
        <w:pStyle w:val="Querytext"/>
        <w:spacing w:line="276" w:lineRule="auto"/>
      </w:pPr>
      <w:r w:rsidRPr="00147D7D">
        <w:tab/>
        <w:t xml:space="preserve"> JOIN </w:t>
      </w:r>
      <w:proofErr w:type="spellStart"/>
      <w:r w:rsidRPr="00147D7D">
        <w:t>Data.vAdmission</w:t>
      </w:r>
      <w:proofErr w:type="spellEnd"/>
      <w:r w:rsidRPr="00147D7D">
        <w:t xml:space="preserve"> a ON </w:t>
      </w:r>
      <w:proofErr w:type="spellStart"/>
      <w:r w:rsidRPr="00147D7D">
        <w:t>a.ReferralKey</w:t>
      </w:r>
      <w:proofErr w:type="spellEnd"/>
      <w:r w:rsidRPr="00147D7D">
        <w:t xml:space="preserve"> = </w:t>
      </w:r>
      <w:proofErr w:type="spellStart"/>
      <w:r w:rsidRPr="00147D7D">
        <w:t>r.ReferralKey</w:t>
      </w:r>
      <w:proofErr w:type="spellEnd"/>
    </w:p>
    <w:p w14:paraId="1A21EF21" w14:textId="77777777" w:rsidR="00170A7E" w:rsidRPr="00147D7D" w:rsidRDefault="00170A7E" w:rsidP="002B4595">
      <w:pPr>
        <w:pStyle w:val="Querytext"/>
        <w:spacing w:line="276" w:lineRule="auto"/>
      </w:pPr>
      <w:r w:rsidRPr="00147D7D">
        <w:tab/>
        <w:t xml:space="preserve"> JOIN </w:t>
      </w:r>
      <w:proofErr w:type="spellStart"/>
      <w:r w:rsidRPr="00147D7D">
        <w:t>Data.vPatient</w:t>
      </w:r>
      <w:proofErr w:type="spellEnd"/>
      <w:r w:rsidRPr="00147D7D">
        <w:t xml:space="preserve"> p ON </w:t>
      </w:r>
      <w:proofErr w:type="spellStart"/>
      <w:r w:rsidRPr="00147D7D">
        <w:t>p.PatientKey</w:t>
      </w:r>
      <w:proofErr w:type="spellEnd"/>
      <w:r w:rsidRPr="00147D7D">
        <w:t xml:space="preserve"> = </w:t>
      </w:r>
      <w:proofErr w:type="spellStart"/>
      <w:r w:rsidRPr="00147D7D">
        <w:t>a.PatientKey</w:t>
      </w:r>
      <w:proofErr w:type="spellEnd"/>
    </w:p>
    <w:p w14:paraId="22DF7565" w14:textId="77777777" w:rsidR="00170A7E" w:rsidRPr="00147D7D" w:rsidRDefault="00170A7E" w:rsidP="002B4595">
      <w:pPr>
        <w:pStyle w:val="Querytext"/>
        <w:spacing w:line="276" w:lineRule="auto"/>
      </w:pPr>
      <w:r w:rsidRPr="00147D7D">
        <w:tab/>
        <w:t xml:space="preserve"> JOIN </w:t>
      </w:r>
      <w:proofErr w:type="spellStart"/>
      <w:r w:rsidRPr="00147D7D">
        <w:t>Data.vBusinessUnit</w:t>
      </w:r>
      <w:proofErr w:type="spellEnd"/>
      <w:r w:rsidRPr="00147D7D">
        <w:t xml:space="preserve"> b ON </w:t>
      </w:r>
      <w:proofErr w:type="spellStart"/>
      <w:r w:rsidRPr="00147D7D">
        <w:t>b.BusinessUnitKey</w:t>
      </w:r>
      <w:proofErr w:type="spellEnd"/>
      <w:r w:rsidRPr="00147D7D">
        <w:t xml:space="preserve"> = </w:t>
      </w:r>
      <w:proofErr w:type="spellStart"/>
      <w:r w:rsidRPr="00147D7D">
        <w:t>a.BusinessUnitKey</w:t>
      </w:r>
      <w:proofErr w:type="spellEnd"/>
    </w:p>
    <w:p w14:paraId="71A76434" w14:textId="77777777" w:rsidR="00170A7E" w:rsidRPr="00147D7D" w:rsidRDefault="00170A7E" w:rsidP="002B4595">
      <w:pPr>
        <w:pStyle w:val="Querytext"/>
        <w:spacing w:line="276" w:lineRule="auto"/>
      </w:pPr>
      <w:r w:rsidRPr="00147D7D">
        <w:tab/>
        <w:t xml:space="preserve">WHERE </w:t>
      </w:r>
      <w:proofErr w:type="spellStart"/>
      <w:r w:rsidRPr="00147D7D">
        <w:t>r.ReferredDate</w:t>
      </w:r>
      <w:proofErr w:type="spellEnd"/>
      <w:r w:rsidRPr="00147D7D">
        <w:t xml:space="preserve"> BETWEEN @FromDate AND @ToDate AND </w:t>
      </w:r>
    </w:p>
    <w:p w14:paraId="3DBC07CA" w14:textId="77777777" w:rsidR="00170A7E" w:rsidRPr="00147D7D" w:rsidRDefault="00170A7E" w:rsidP="002B4595">
      <w:pPr>
        <w:pStyle w:val="Querytext"/>
        <w:spacing w:line="276" w:lineRule="auto"/>
      </w:pPr>
      <w:r w:rsidRPr="00147D7D">
        <w:tab/>
        <w:t xml:space="preserve"> </w:t>
      </w:r>
      <w:proofErr w:type="spellStart"/>
      <w:r w:rsidRPr="00147D7D">
        <w:t>a.CurrentAdmissionStatus</w:t>
      </w:r>
      <w:proofErr w:type="spellEnd"/>
      <w:r w:rsidRPr="00147D7D">
        <w:t xml:space="preserve"> = 'Rejected' AND </w:t>
      </w:r>
    </w:p>
    <w:p w14:paraId="7183B59C" w14:textId="77777777" w:rsidR="00170A7E" w:rsidRPr="00147D7D" w:rsidRDefault="00170A7E" w:rsidP="002B4595">
      <w:pPr>
        <w:pStyle w:val="Querytext"/>
        <w:spacing w:line="276" w:lineRule="auto"/>
      </w:pPr>
      <w:r w:rsidRPr="00147D7D">
        <w:tab/>
        <w:t xml:space="preserve"> </w:t>
      </w:r>
      <w:proofErr w:type="spellStart"/>
      <w:r w:rsidRPr="00147D7D">
        <w:t>r.ReferralSourceType</w:t>
      </w:r>
      <w:proofErr w:type="spellEnd"/>
      <w:r w:rsidRPr="00147D7D">
        <w:t xml:space="preserve"> = @referralSourceType</w:t>
      </w:r>
      <w:r w:rsidRPr="00147D7D">
        <w:br/>
      </w:r>
      <w:r w:rsidRPr="00147D7D">
        <w:tab/>
        <w:t xml:space="preserve">order by </w:t>
      </w:r>
      <w:proofErr w:type="spellStart"/>
      <w:r w:rsidRPr="00147D7D">
        <w:t>b.BusinessUnitName</w:t>
      </w:r>
      <w:proofErr w:type="spellEnd"/>
      <w:r w:rsidRPr="00147D7D">
        <w:t xml:space="preserve">, </w:t>
      </w:r>
      <w:proofErr w:type="spellStart"/>
      <w:r w:rsidRPr="00147D7D">
        <w:t>a.RejectedDate</w:t>
      </w:r>
      <w:proofErr w:type="spellEnd"/>
      <w:r w:rsidRPr="00147D7D">
        <w:t xml:space="preserve">, </w:t>
      </w:r>
      <w:proofErr w:type="spellStart"/>
      <w:r w:rsidRPr="00147D7D">
        <w:t>p.PatientLastName</w:t>
      </w:r>
      <w:proofErr w:type="spellEnd"/>
      <w:r w:rsidRPr="00147D7D">
        <w:t xml:space="preserve">, </w:t>
      </w:r>
      <w:proofErr w:type="spellStart"/>
      <w:r w:rsidRPr="00147D7D">
        <w:t>p.PatientFirstName</w:t>
      </w:r>
      <w:proofErr w:type="spellEnd"/>
    </w:p>
    <w:bookmarkEnd w:id="73"/>
    <w:p w14:paraId="64DB0AB8" w14:textId="77777777" w:rsidR="00170A7E" w:rsidRDefault="00170A7E" w:rsidP="002B4595">
      <w:pPr>
        <w:rPr>
          <w:rFonts w:ascii="Arial" w:hAnsi="Arial" w:cs="Arial"/>
          <w:szCs w:val="22"/>
        </w:rPr>
      </w:pPr>
    </w:p>
    <w:p w14:paraId="6E7D0AD3" w14:textId="77777777" w:rsidR="002B4595" w:rsidRPr="00F71667" w:rsidRDefault="002B4595" w:rsidP="002B4595">
      <w:pPr>
        <w:pStyle w:val="Heading1"/>
        <w:rPr>
          <w:rFonts w:ascii="Segoe UI" w:hAnsi="Segoe UI" w:cs="Segoe UI"/>
          <w:sz w:val="18"/>
          <w:szCs w:val="18"/>
        </w:rPr>
      </w:pPr>
      <w:bookmarkStart w:id="74" w:name="_Toc174003713"/>
      <w:bookmarkStart w:id="75" w:name="_Toc175134642"/>
      <w:bookmarkStart w:id="76" w:name="_Hlk174009454"/>
      <w:bookmarkStart w:id="77" w:name="_Hlk174079235"/>
      <w:bookmarkStart w:id="78" w:name="_Hlk174008439"/>
      <w:bookmarkEnd w:id="41"/>
      <w:r w:rsidRPr="00F71667">
        <w:t>Job Aid Feedback</w:t>
      </w:r>
      <w:bookmarkEnd w:id="74"/>
      <w:bookmarkEnd w:id="75"/>
      <w:r w:rsidRPr="00F71667">
        <w:t> </w:t>
      </w:r>
    </w:p>
    <w:p w14:paraId="4E15364A" w14:textId="77777777" w:rsidR="002B4595" w:rsidRPr="00F71667" w:rsidRDefault="002B4595" w:rsidP="002B4595">
      <w:pPr>
        <w:spacing w:beforeLines="50" w:before="120" w:after="0"/>
        <w:textAlignment w:val="baseline"/>
        <w:rPr>
          <w:rFonts w:ascii="Segoe UI" w:eastAsia="Times New Roman" w:hAnsi="Segoe UI" w:cs="Segoe UI"/>
          <w:sz w:val="18"/>
          <w:szCs w:val="18"/>
        </w:rPr>
      </w:pPr>
      <w:r w:rsidRPr="00F71667">
        <w:rPr>
          <w:rFonts w:ascii="Arial" w:eastAsia="Times New Roman" w:hAnsi="Arial" w:cs="Arial"/>
          <w:szCs w:val="22"/>
        </w:rPr>
        <w:t xml:space="preserve">How helpful was this document? </w:t>
      </w:r>
      <w:hyperlink r:id="rId11" w:tgtFrame="_blank" w:history="1">
        <w:r w:rsidRPr="00F71667">
          <w:rPr>
            <w:rFonts w:ascii="Arial" w:eastAsia="Times New Roman" w:hAnsi="Arial" w:cs="Arial"/>
            <w:color w:val="0070C0"/>
            <w:szCs w:val="22"/>
            <w:u w:val="single"/>
          </w:rPr>
          <w:t>Click here to take a 2-question survey</w:t>
        </w:r>
      </w:hyperlink>
      <w:r w:rsidRPr="00F71667">
        <w:rPr>
          <w:rFonts w:ascii="Arial" w:eastAsia="Times New Roman" w:hAnsi="Arial" w:cs="Arial"/>
          <w:color w:val="0070C0"/>
          <w:szCs w:val="22"/>
        </w:rPr>
        <w:t>. </w:t>
      </w:r>
    </w:p>
    <w:p w14:paraId="1ED0959E" w14:textId="77777777" w:rsidR="002B4595" w:rsidRPr="00F71667" w:rsidRDefault="002B4595" w:rsidP="002B4595">
      <w:pPr>
        <w:spacing w:beforeLines="50" w:before="120" w:after="0"/>
        <w:textAlignment w:val="baseline"/>
        <w:rPr>
          <w:rFonts w:ascii="Segoe UI" w:eastAsia="Times New Roman" w:hAnsi="Segoe UI" w:cs="Segoe UI"/>
          <w:sz w:val="18"/>
          <w:szCs w:val="18"/>
        </w:rPr>
      </w:pPr>
      <w:r w:rsidRPr="00F71667">
        <w:rPr>
          <w:rFonts w:ascii="Arial" w:eastAsia="Times New Roman" w:hAnsi="Arial" w:cs="Arial"/>
          <w:b/>
          <w:bCs/>
          <w:szCs w:val="22"/>
        </w:rPr>
        <w:t>Note</w:t>
      </w:r>
      <w:r w:rsidRPr="00F71667">
        <w:rPr>
          <w:rFonts w:ascii="Arial" w:eastAsia="Times New Roman" w:hAnsi="Arial" w:cs="Arial"/>
          <w:szCs w:val="22"/>
        </w:rPr>
        <w:t xml:space="preserve">: Press </w:t>
      </w:r>
      <w:proofErr w:type="spellStart"/>
      <w:r w:rsidRPr="00F71667">
        <w:rPr>
          <w:rFonts w:ascii="Arial" w:eastAsia="Times New Roman" w:hAnsi="Arial" w:cs="Arial"/>
          <w:b/>
          <w:bCs/>
          <w:szCs w:val="22"/>
        </w:rPr>
        <w:t>Ctrl</w:t>
      </w:r>
      <w:r w:rsidRPr="00F71667">
        <w:rPr>
          <w:rFonts w:ascii="Arial" w:eastAsia="Times New Roman" w:hAnsi="Arial" w:cs="Arial"/>
          <w:szCs w:val="22"/>
        </w:rPr>
        <w:t>+</w:t>
      </w:r>
      <w:r w:rsidRPr="00F71667">
        <w:rPr>
          <w:rFonts w:ascii="Arial" w:eastAsia="Times New Roman" w:hAnsi="Arial" w:cs="Arial"/>
          <w:b/>
          <w:bCs/>
          <w:szCs w:val="22"/>
        </w:rPr>
        <w:t>Click</w:t>
      </w:r>
      <w:proofErr w:type="spellEnd"/>
      <w:r w:rsidRPr="00F71667">
        <w:rPr>
          <w:rFonts w:ascii="Arial" w:eastAsia="Times New Roman" w:hAnsi="Arial" w:cs="Arial"/>
          <w:szCs w:val="22"/>
        </w:rPr>
        <w:t xml:space="preserve"> to activate the link.</w:t>
      </w:r>
      <w:bookmarkEnd w:id="76"/>
      <w:r w:rsidRPr="00F71667">
        <w:rPr>
          <w:rFonts w:ascii="Arial" w:eastAsia="Times New Roman" w:hAnsi="Arial" w:cs="Arial"/>
          <w:szCs w:val="22"/>
        </w:rPr>
        <w:t> </w:t>
      </w:r>
      <w:bookmarkEnd w:id="77"/>
    </w:p>
    <w:bookmarkEnd w:id="78"/>
    <w:p w14:paraId="3021FFBA" w14:textId="60E97E92" w:rsidR="007009F4" w:rsidRPr="006F7CCD" w:rsidRDefault="007009F4" w:rsidP="002B4595">
      <w:pPr>
        <w:pStyle w:val="BulletList"/>
        <w:numPr>
          <w:ilvl w:val="0"/>
          <w:numId w:val="0"/>
        </w:numPr>
        <w:rPr>
          <w:rStyle w:val="SubtleEmphasis"/>
        </w:rPr>
      </w:pPr>
      <w:r>
        <w:br w:type="page"/>
      </w:r>
    </w:p>
    <w:p w14:paraId="235C5957" w14:textId="77777777" w:rsidR="00FD6B48" w:rsidRPr="00CF2595" w:rsidRDefault="00FD6B48" w:rsidP="002B4595">
      <w:pPr>
        <w:pBdr>
          <w:bottom w:val="single" w:sz="4" w:space="1" w:color="BFBFBF"/>
        </w:pBdr>
        <w:spacing w:before="0" w:after="480"/>
        <w:rPr>
          <w:rFonts w:ascii="Arial" w:hAnsi="Arial" w:cs="Arial"/>
          <w:color w:val="005B9E"/>
          <w:sz w:val="36"/>
          <w:szCs w:val="36"/>
        </w:rPr>
      </w:pPr>
      <w:r w:rsidRPr="00CF2595">
        <w:rPr>
          <w:rFonts w:ascii="Arial" w:hAnsi="Arial" w:cs="Arial"/>
          <w:color w:val="005B9E"/>
          <w:sz w:val="36"/>
          <w:szCs w:val="36"/>
        </w:rPr>
        <w:lastRenderedPageBreak/>
        <w:t>Legal Notices</w:t>
      </w:r>
    </w:p>
    <w:p w14:paraId="28DC1F1F" w14:textId="4BDC0C09" w:rsidR="00FD6B48" w:rsidRPr="00AF4EFE" w:rsidRDefault="00FD6B48" w:rsidP="002B4595">
      <w:pPr>
        <w:spacing w:after="0"/>
        <w:rPr>
          <w:rFonts w:ascii="Arial" w:hAnsi="Arial" w:cs="Arial"/>
          <w:color w:val="000000"/>
        </w:rPr>
      </w:pPr>
      <w:r w:rsidRPr="00AF4EFE">
        <w:rPr>
          <w:rFonts w:ascii="Arial" w:hAnsi="Arial" w:cs="Arial"/>
          <w:color w:val="000000"/>
        </w:rPr>
        <w:t>©202</w:t>
      </w:r>
      <w:r w:rsidR="0088073D">
        <w:rPr>
          <w:rFonts w:ascii="Arial" w:hAnsi="Arial" w:cs="Arial"/>
          <w:color w:val="000000"/>
        </w:rPr>
        <w:t>4</w:t>
      </w:r>
      <w:r w:rsidRPr="00AF4EFE">
        <w:rPr>
          <w:rFonts w:ascii="Arial" w:hAnsi="Arial" w:cs="Arial"/>
          <w:color w:val="000000"/>
        </w:rPr>
        <w:t xml:space="preserve"> by </w:t>
      </w:r>
      <w:r w:rsidR="00104EBB">
        <w:rPr>
          <w:rFonts w:ascii="Arial" w:hAnsi="Arial" w:cs="Arial"/>
          <w:color w:val="000000"/>
        </w:rPr>
        <w:t>MatrixCare</w:t>
      </w:r>
    </w:p>
    <w:p w14:paraId="1FA2AACD" w14:textId="77777777" w:rsidR="00FD6B48" w:rsidRPr="00AF4EFE" w:rsidRDefault="00FD6B48" w:rsidP="002B4595">
      <w:pPr>
        <w:rPr>
          <w:rFonts w:ascii="Arial" w:hAnsi="Arial" w:cs="Arial"/>
          <w:color w:val="000000"/>
        </w:rPr>
      </w:pPr>
      <w:r w:rsidRPr="00AF4EFE">
        <w:rPr>
          <w:rFonts w:ascii="Arial" w:hAnsi="Arial" w:cs="Arial"/>
          <w:color w:val="000000"/>
        </w:rPr>
        <w:t xml:space="preserve">All Rights Reserved. </w:t>
      </w:r>
    </w:p>
    <w:p w14:paraId="3E7F3957" w14:textId="77777777" w:rsidR="00FD6B48" w:rsidRPr="00AF4EFE" w:rsidRDefault="00FD6B48" w:rsidP="002B4595">
      <w:pPr>
        <w:rPr>
          <w:rFonts w:ascii="Arial" w:hAnsi="Arial" w:cs="Arial"/>
          <w:b/>
        </w:rPr>
      </w:pPr>
      <w:r w:rsidRPr="00AF4EFE">
        <w:rPr>
          <w:rFonts w:ascii="Arial" w:hAnsi="Arial" w:cs="Arial"/>
          <w:b/>
          <w:color w:val="000000"/>
        </w:rPr>
        <w:t>Disclaimer</w:t>
      </w:r>
    </w:p>
    <w:p w14:paraId="31C7814B" w14:textId="77777777" w:rsidR="00FD6B48" w:rsidRPr="00AF4EFE" w:rsidRDefault="00FD6B48" w:rsidP="002B4595">
      <w:pPr>
        <w:keepNext/>
        <w:keepLines/>
        <w:rPr>
          <w:rFonts w:ascii="Arial" w:hAnsi="Arial" w:cs="Arial"/>
          <w:color w:val="000000"/>
          <w:sz w:val="16"/>
          <w:szCs w:val="16"/>
        </w:rPr>
      </w:pPr>
      <w:r w:rsidRPr="00AF4EFE">
        <w:rPr>
          <w:rFonts w:ascii="Arial" w:hAnsi="Arial" w:cs="Arial"/>
          <w:color w:val="000000"/>
          <w:sz w:val="16"/>
          <w:szCs w:val="16"/>
        </w:rPr>
        <w:t>All information presented herein is solely intended for employees of current customers in connection with their use of the MatrixCare/Brightree application as a supplement to training, and to illustrate how our solutions can be utilized by a typical company. Statements and examples used in the presentation are not intended to contradict or in any way override the written or verbal instructions of the customer (“Licensee”). The Licensee is responsible for establishing its own practices and procedures and making each of their employees familiar with them, including those related to the use of the MatrixCare/Brightree application. Nothing in this training material should be construed to be instructing any Licensee employee to violate any Federal, State, or other jurisdictional law or regulation; or to violate any aspect of the Licensee’s established practices and procedures. Licensee is encouraged to consult with its own regulatory and legal advisors For the avoidance of doubt, MatrixCare/Brightree uses a fake name generator to make up false or random names and addresses for inclusion into MatrixCare/Brightree training materials and it does not intend for these names and addresses to represent or relate to any real individual person or entity.</w:t>
      </w:r>
    </w:p>
    <w:p w14:paraId="4DB7E70C" w14:textId="2BFAED38" w:rsidR="00FD6B48" w:rsidRPr="00AF4EFE" w:rsidRDefault="00FD6B48" w:rsidP="002B4595">
      <w:pPr>
        <w:rPr>
          <w:rFonts w:ascii="Arial" w:hAnsi="Arial" w:cs="Arial"/>
          <w:sz w:val="16"/>
          <w:szCs w:val="16"/>
        </w:rPr>
      </w:pPr>
      <w:r w:rsidRPr="00AF4EFE">
        <w:rPr>
          <w:rFonts w:ascii="Arial" w:hAnsi="Arial" w:cs="Arial"/>
          <w:sz w:val="16"/>
          <w:szCs w:val="16"/>
        </w:rPr>
        <w:t>The information contained in this document is the copyrighted property of Brightree Home Health &amp; Hospice, LLC and/or its affiliates. No part of this document may be reproduced, republished, translated, stored in a retrieval system, or transmitted in any form, or by any means, mechanical, photocopying, recording, or otherwise, without the prior written consent of Brightree Home Health &amp; Hospice, LLC and/or its affiliates.</w:t>
      </w:r>
      <w:r w:rsidR="00EC0258">
        <w:rPr>
          <w:rFonts w:ascii="Arial" w:hAnsi="Arial" w:cs="Arial"/>
          <w:sz w:val="16"/>
          <w:szCs w:val="16"/>
        </w:rPr>
        <w:t xml:space="preserve"> </w:t>
      </w:r>
      <w:r w:rsidRPr="00AF4EFE">
        <w:rPr>
          <w:rFonts w:ascii="Arial" w:hAnsi="Arial" w:cs="Arial"/>
          <w:sz w:val="16"/>
          <w:szCs w:val="16"/>
        </w:rPr>
        <w:t xml:space="preserve">Brightree Home Health &amp; Hospice, LLC and/or its affiliates may take any action permitted by law to enforce its rights hereto. </w:t>
      </w:r>
    </w:p>
    <w:p w14:paraId="2327982B" w14:textId="30AF8947" w:rsidR="00FD6B48" w:rsidRPr="00AF4EFE" w:rsidRDefault="00FD6B48" w:rsidP="002B4595">
      <w:pPr>
        <w:rPr>
          <w:rFonts w:ascii="Arial" w:hAnsi="Arial" w:cs="Arial"/>
          <w:sz w:val="16"/>
          <w:szCs w:val="16"/>
        </w:rPr>
      </w:pPr>
      <w:r w:rsidRPr="00AF4EFE">
        <w:rPr>
          <w:rFonts w:ascii="Arial" w:hAnsi="Arial" w:cs="Arial"/>
          <w:sz w:val="16"/>
          <w:szCs w:val="16"/>
        </w:rPr>
        <w:t>The information contained in this document is subject to change without notice. The enclosed materials are not a contract and create no rights upon the reader or obligations of any kind on Brightree Home Health &amp; Hospice, LLC and/or its affiliates. Brightree Home Health &amp; Hospice, LLC and/or its affiliates reserve the right to make changes to any products or services described in this document at any time without notice.</w:t>
      </w:r>
      <w:r w:rsidR="00EC0258">
        <w:rPr>
          <w:rFonts w:ascii="Arial" w:hAnsi="Arial" w:cs="Arial"/>
          <w:sz w:val="16"/>
          <w:szCs w:val="16"/>
        </w:rPr>
        <w:t xml:space="preserve"> </w:t>
      </w:r>
      <w:r w:rsidRPr="00AF4EFE">
        <w:rPr>
          <w:rFonts w:ascii="Arial" w:hAnsi="Arial" w:cs="Arial"/>
          <w:sz w:val="16"/>
          <w:szCs w:val="16"/>
        </w:rPr>
        <w:t>Brightree Home Health &amp; Hospice, LLC and/or its affiliates shall not be liable for the actions or inactions of the reader in reliance upon the information contained in this document.</w:t>
      </w:r>
    </w:p>
    <w:p w14:paraId="4105772C" w14:textId="77777777" w:rsidR="00FD6B48" w:rsidRPr="00AF4EFE" w:rsidRDefault="00FD6B48" w:rsidP="002B4595">
      <w:pPr>
        <w:keepNext/>
        <w:rPr>
          <w:rFonts w:ascii="Arial" w:hAnsi="Arial" w:cs="Arial"/>
          <w:b/>
          <w:bCs/>
        </w:rPr>
      </w:pPr>
      <w:r w:rsidRPr="00AF4EFE">
        <w:rPr>
          <w:rFonts w:ascii="Arial" w:hAnsi="Arial" w:cs="Arial"/>
          <w:b/>
          <w:bCs/>
        </w:rPr>
        <w:t>Trademarks</w:t>
      </w:r>
    </w:p>
    <w:p w14:paraId="09B9ACC1" w14:textId="78F3A9DB" w:rsidR="00FD6B48" w:rsidRPr="00AF4EFE" w:rsidRDefault="00FD6B48" w:rsidP="002B4595">
      <w:pPr>
        <w:keepNext/>
        <w:rPr>
          <w:rFonts w:ascii="Arial" w:hAnsi="Arial" w:cs="Arial"/>
          <w:color w:val="000000"/>
          <w:sz w:val="16"/>
          <w:szCs w:val="16"/>
        </w:rPr>
      </w:pPr>
      <w:r w:rsidRPr="00AF4EFE">
        <w:rPr>
          <w:rFonts w:ascii="Arial" w:hAnsi="Arial" w:cs="Arial"/>
          <w:color w:val="000000"/>
          <w:sz w:val="16"/>
          <w:szCs w:val="16"/>
        </w:rPr>
        <w:t>Brightree is a registered trademark of Brightree Home Health &amp; Hospice, LLC.</w:t>
      </w:r>
      <w:r w:rsidR="00EC0258">
        <w:rPr>
          <w:rFonts w:ascii="Arial" w:hAnsi="Arial" w:cs="Arial"/>
          <w:color w:val="000000"/>
          <w:sz w:val="16"/>
          <w:szCs w:val="16"/>
        </w:rPr>
        <w:t xml:space="preserve"> </w:t>
      </w:r>
      <w:r w:rsidRPr="00AF4EFE">
        <w:rPr>
          <w:rFonts w:ascii="Arial" w:hAnsi="Arial" w:cs="Arial"/>
          <w:color w:val="000000"/>
          <w:sz w:val="16"/>
          <w:szCs w:val="16"/>
        </w:rPr>
        <w:t>Any other product and company names used herein are the property of their respective owners.</w:t>
      </w:r>
    </w:p>
    <w:p w14:paraId="33250C74" w14:textId="77777777" w:rsidR="00FD6B48" w:rsidRPr="00AF4EFE" w:rsidRDefault="00FD6B48" w:rsidP="002B4595">
      <w:pPr>
        <w:keepNext/>
        <w:rPr>
          <w:rFonts w:ascii="Arial" w:hAnsi="Arial" w:cs="Arial"/>
          <w:b/>
          <w:bCs/>
        </w:rPr>
      </w:pPr>
      <w:r w:rsidRPr="00AF4EFE">
        <w:rPr>
          <w:rFonts w:ascii="Arial" w:hAnsi="Arial" w:cs="Arial"/>
          <w:b/>
          <w:bCs/>
        </w:rPr>
        <w:t>Version</w:t>
      </w:r>
    </w:p>
    <w:p w14:paraId="2F5B9BA7" w14:textId="77777777" w:rsidR="00FD6B48" w:rsidRPr="00AF4EFE" w:rsidRDefault="00FD6B48" w:rsidP="002B4595">
      <w:pPr>
        <w:keepNext/>
        <w:rPr>
          <w:rFonts w:ascii="Arial" w:hAnsi="Arial" w:cs="Arial"/>
          <w:color w:val="000000"/>
          <w:sz w:val="16"/>
          <w:szCs w:val="16"/>
        </w:rPr>
      </w:pPr>
      <w:r w:rsidRPr="00AF4EFE">
        <w:rPr>
          <w:rFonts w:ascii="Arial" w:hAnsi="Arial" w:cs="Arial"/>
          <w:color w:val="000000"/>
          <w:sz w:val="16"/>
          <w:szCs w:val="16"/>
        </w:rPr>
        <w:t>This documentation was prepared in conjunction with the latest applications release but may be utilized with future releases until such time that more current materials are published.</w:t>
      </w:r>
    </w:p>
    <w:p w14:paraId="686F2384" w14:textId="77777777" w:rsidR="00FD6B48" w:rsidRPr="00AF4EFE" w:rsidRDefault="00FD6B48" w:rsidP="002B4595">
      <w:pPr>
        <w:keepNext/>
        <w:rPr>
          <w:rFonts w:ascii="Arial" w:hAnsi="Arial" w:cs="Arial"/>
          <w:b/>
          <w:bCs/>
        </w:rPr>
      </w:pPr>
      <w:r w:rsidRPr="00AF4EFE">
        <w:rPr>
          <w:rFonts w:ascii="Arial" w:hAnsi="Arial" w:cs="Arial"/>
          <w:b/>
          <w:bCs/>
        </w:rPr>
        <w:t>Comments</w:t>
      </w:r>
    </w:p>
    <w:p w14:paraId="0AB27498" w14:textId="77777777" w:rsidR="00FD6B48" w:rsidRPr="00AF4EFE" w:rsidRDefault="00FD6B48" w:rsidP="002B4595">
      <w:pPr>
        <w:rPr>
          <w:rFonts w:ascii="Arial" w:hAnsi="Arial" w:cs="Arial"/>
          <w:color w:val="0000FF"/>
          <w:sz w:val="16"/>
          <w:u w:val="single"/>
        </w:rPr>
      </w:pPr>
      <w:r w:rsidRPr="00AF4EFE">
        <w:rPr>
          <w:rFonts w:ascii="Arial" w:hAnsi="Arial" w:cs="Arial"/>
          <w:color w:val="000000"/>
          <w:sz w:val="16"/>
          <w:szCs w:val="16"/>
        </w:rPr>
        <w:t xml:space="preserve">Any questions regarding the information herein should be emailed to the attention of: </w:t>
      </w:r>
      <w:hyperlink r:id="rId12" w:history="1">
        <w:r w:rsidRPr="00AF4EFE">
          <w:rPr>
            <w:rFonts w:ascii="Arial" w:hAnsi="Arial" w:cs="Arial"/>
            <w:color w:val="2BA4FF"/>
            <w:sz w:val="16"/>
            <w:szCs w:val="16"/>
            <w:u w:val="single"/>
          </w:rPr>
          <w:t>helpcenter@matrixcare.com</w:t>
        </w:r>
      </w:hyperlink>
      <w:r w:rsidRPr="00AF4EFE">
        <w:rPr>
          <w:rFonts w:ascii="Arial" w:hAnsi="Arial" w:cs="Arial"/>
          <w:color w:val="000000"/>
          <w:sz w:val="16"/>
          <w:szCs w:val="16"/>
        </w:rPr>
        <w:t xml:space="preserve">. </w:t>
      </w:r>
    </w:p>
    <w:p w14:paraId="3FA09767" w14:textId="77777777" w:rsidR="00FD6B48" w:rsidRPr="00FD6B48" w:rsidRDefault="00FD6B48" w:rsidP="002B4595">
      <w:pPr>
        <w:rPr>
          <w:rFonts w:ascii="Arial" w:hAnsi="Arial" w:cs="Arial"/>
          <w:color w:val="000000"/>
        </w:rPr>
      </w:pPr>
    </w:p>
    <w:p w14:paraId="0EDD131A" w14:textId="77777777" w:rsidR="00FD6B48" w:rsidRPr="00FD6B48" w:rsidRDefault="00FD6B48" w:rsidP="002B4595">
      <w:pPr>
        <w:rPr>
          <w:rFonts w:ascii="Arial" w:hAnsi="Arial" w:cs="Arial"/>
          <w:i/>
          <w:iCs/>
          <w:color w:val="000000"/>
        </w:rPr>
      </w:pPr>
    </w:p>
    <w:p w14:paraId="52328743" w14:textId="77777777" w:rsidR="001B5488" w:rsidRPr="001B5488" w:rsidRDefault="001B5488" w:rsidP="002B4595"/>
    <w:sectPr w:rsidR="001B5488" w:rsidRPr="001B5488" w:rsidSect="002B4595">
      <w:footerReference w:type="even" r:id="rId13"/>
      <w:footerReference w:type="default" r:id="rId14"/>
      <w:headerReference w:type="first" r:id="rId15"/>
      <w:footerReference w:type="first" r:id="rId16"/>
      <w:pgSz w:w="12240" w:h="15840"/>
      <w:pgMar w:top="720" w:right="720" w:bottom="720" w:left="720" w:header="288" w:footer="43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E49916" w14:textId="77777777" w:rsidR="00D066B9" w:rsidRDefault="00D066B9" w:rsidP="006E0E4C">
      <w:pPr>
        <w:spacing w:before="0" w:after="0" w:line="240" w:lineRule="auto"/>
      </w:pPr>
      <w:r>
        <w:separator/>
      </w:r>
    </w:p>
  </w:endnote>
  <w:endnote w:type="continuationSeparator" w:id="0">
    <w:p w14:paraId="357BD9CD" w14:textId="77777777" w:rsidR="00D066B9" w:rsidRDefault="00D066B9" w:rsidP="006E0E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Meiryo">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6E83B" w14:textId="600A8702" w:rsidR="0066502D" w:rsidRDefault="00410B42">
    <w:pPr>
      <w:pStyle w:val="Footer"/>
    </w:pPr>
    <w:r>
      <w:rPr>
        <w:noProof/>
      </w:rPr>
      <mc:AlternateContent>
        <mc:Choice Requires="wps">
          <w:drawing>
            <wp:anchor distT="0" distB="0" distL="0" distR="0" simplePos="0" relativeHeight="251659776" behindDoc="0" locked="0" layoutInCell="1" allowOverlap="1" wp14:anchorId="0EEA528A" wp14:editId="6FC71370">
              <wp:simplePos x="635" y="635"/>
              <wp:positionH relativeFrom="page">
                <wp:align>right</wp:align>
              </wp:positionH>
              <wp:positionV relativeFrom="page">
                <wp:align>bottom</wp:align>
              </wp:positionV>
              <wp:extent cx="443865" cy="443865"/>
              <wp:effectExtent l="0" t="0" r="0" b="0"/>
              <wp:wrapNone/>
              <wp:docPr id="6" name="Text Box 6"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2849D" w14:textId="692654A6" w:rsidR="00410B42" w:rsidRPr="00410B42" w:rsidRDefault="00410B42" w:rsidP="00410B42">
                          <w:pPr>
                            <w:spacing w:after="0"/>
                            <w:rPr>
                              <w:rFonts w:ascii="Calibri" w:eastAsia="Calibri" w:hAnsi="Calibri" w:cs="Calibri"/>
                              <w:noProof/>
                              <w:color w:val="000000"/>
                              <w:sz w:val="16"/>
                              <w:szCs w:val="16"/>
                            </w:rPr>
                          </w:pPr>
                          <w:r w:rsidRPr="00410B42">
                            <w:rPr>
                              <w:rFonts w:ascii="Calibri" w:eastAsia="Calibri" w:hAnsi="Calibri" w:cs="Calibri"/>
                              <w:noProof/>
                              <w:color w:val="000000"/>
                              <w:sz w:val="16"/>
                              <w:szCs w:val="16"/>
                            </w:rPr>
                            <w:t>Internal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EA528A" id="_x0000_t202" coordsize="21600,21600" o:spt="202" path="m,l,21600r21600,l21600,xe">
              <v:stroke joinstyle="miter"/>
              <v:path gradientshapeok="t" o:connecttype="rect"/>
            </v:shapetype>
            <v:shape id="Text Box 6" o:spid="_x0000_s1026" type="#_x0000_t202" alt="Internal Use" style="position:absolute;margin-left:-16.25pt;margin-top:0;width:34.95pt;height:34.95pt;z-index:25165977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" filled="f" stroked="f">
              <v:textbox style="mso-fit-shape-to-text:t" inset="0,0,20pt,15pt">
                <w:txbxContent>
                  <w:p w14:paraId="4B82849D" w14:textId="692654A6" w:rsidR="00410B42" w:rsidRPr="00410B42" w:rsidRDefault="00410B42" w:rsidP="00410B42">
                    <w:pPr>
                      <w:spacing w:after="0"/>
                      <w:rPr>
                        <w:rFonts w:ascii="Calibri" w:eastAsia="Calibri" w:hAnsi="Calibri" w:cs="Calibri"/>
                        <w:noProof/>
                        <w:color w:val="000000"/>
                        <w:sz w:val="16"/>
                        <w:szCs w:val="16"/>
                      </w:rPr>
                    </w:pPr>
                    <w:r w:rsidRPr="00410B42">
                      <w:rPr>
                        <w:rFonts w:ascii="Calibri" w:eastAsia="Calibri" w:hAnsi="Calibri" w:cs="Calibri"/>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1A7C2" w14:textId="1ACE3A4C" w:rsidR="00EC1503" w:rsidRDefault="00EC1503" w:rsidP="00263624">
    <w:pPr>
      <w:pStyle w:val="paragraph"/>
      <w:spacing w:after="40"/>
      <w:ind w:firstLine="720"/>
      <w:textAlignment w:val="baseline"/>
      <w:rPr>
        <w:rStyle w:val="spellingerror"/>
        <w:rFonts w:ascii="Calibri" w:hAnsi="Calibri" w:cs="Segoe UI"/>
      </w:rPr>
    </w:pPr>
  </w:p>
  <w:p w14:paraId="637D821C" w14:textId="77777777" w:rsidR="00263624" w:rsidRPr="00D41BB6" w:rsidRDefault="00EC1503" w:rsidP="00263624">
    <w:pPr>
      <w:pStyle w:val="paragraph"/>
      <w:spacing w:after="40"/>
      <w:ind w:firstLine="720"/>
      <w:jc w:val="center"/>
      <w:textAlignment w:val="baseline"/>
      <w:rPr>
        <w:rStyle w:val="spellingerror"/>
        <w:rFonts w:ascii="Arial" w:hAnsi="Arial" w:cs="Arial"/>
        <w:b/>
        <w:bCs/>
        <w:sz w:val="20"/>
        <w:szCs w:val="20"/>
      </w:rPr>
    </w:pPr>
    <w:r w:rsidRPr="00D41BB6">
      <w:rPr>
        <w:rStyle w:val="spellingerror"/>
        <w:rFonts w:ascii="Arial" w:hAnsi="Arial" w:cs="Arial"/>
        <w:sz w:val="20"/>
        <w:szCs w:val="20"/>
      </w:rPr>
      <w:t xml:space="preserve">Page </w:t>
    </w:r>
    <w:r w:rsidRPr="00D41BB6">
      <w:rPr>
        <w:rStyle w:val="spellingerror"/>
        <w:rFonts w:ascii="Arial" w:hAnsi="Arial" w:cs="Arial"/>
        <w:b/>
        <w:bCs/>
        <w:sz w:val="20"/>
        <w:szCs w:val="20"/>
      </w:rPr>
      <w:fldChar w:fldCharType="begin"/>
    </w:r>
    <w:r w:rsidRPr="00D41BB6">
      <w:rPr>
        <w:rStyle w:val="spellingerror"/>
        <w:rFonts w:ascii="Arial" w:hAnsi="Arial" w:cs="Arial"/>
        <w:b/>
        <w:bCs/>
        <w:sz w:val="20"/>
        <w:szCs w:val="20"/>
      </w:rPr>
      <w:instrText xml:space="preserve"> PAGE  \* Arabic  \* MERGEFORMAT </w:instrText>
    </w:r>
    <w:r w:rsidRPr="00D41BB6">
      <w:rPr>
        <w:rStyle w:val="spellingerror"/>
        <w:rFonts w:ascii="Arial" w:hAnsi="Arial" w:cs="Arial"/>
        <w:b/>
        <w:bCs/>
        <w:sz w:val="20"/>
        <w:szCs w:val="20"/>
      </w:rPr>
      <w:fldChar w:fldCharType="separate"/>
    </w:r>
    <w:r w:rsidR="009D5087">
      <w:rPr>
        <w:rStyle w:val="spellingerror"/>
        <w:rFonts w:ascii="Arial" w:hAnsi="Arial" w:cs="Arial"/>
        <w:b/>
        <w:bCs/>
        <w:noProof/>
        <w:sz w:val="20"/>
        <w:szCs w:val="20"/>
      </w:rPr>
      <w:t>1</w:t>
    </w:r>
    <w:r w:rsidRPr="00D41BB6">
      <w:rPr>
        <w:rStyle w:val="spellingerror"/>
        <w:rFonts w:ascii="Arial" w:hAnsi="Arial" w:cs="Arial"/>
        <w:b/>
        <w:bCs/>
        <w:sz w:val="20"/>
        <w:szCs w:val="20"/>
      </w:rPr>
      <w:fldChar w:fldCharType="end"/>
    </w:r>
    <w:r w:rsidRPr="00D41BB6">
      <w:rPr>
        <w:rStyle w:val="spellingerror"/>
        <w:rFonts w:ascii="Arial" w:hAnsi="Arial" w:cs="Arial"/>
        <w:sz w:val="20"/>
        <w:szCs w:val="20"/>
      </w:rPr>
      <w:t xml:space="preserve"> of </w:t>
    </w:r>
    <w:r w:rsidRPr="00D41BB6">
      <w:rPr>
        <w:rStyle w:val="spellingerror"/>
        <w:rFonts w:ascii="Arial" w:hAnsi="Arial" w:cs="Arial"/>
        <w:b/>
        <w:bCs/>
        <w:sz w:val="20"/>
        <w:szCs w:val="20"/>
      </w:rPr>
      <w:fldChar w:fldCharType="begin"/>
    </w:r>
    <w:r w:rsidRPr="00D41BB6">
      <w:rPr>
        <w:rStyle w:val="spellingerror"/>
        <w:rFonts w:ascii="Arial" w:hAnsi="Arial" w:cs="Arial"/>
        <w:b/>
        <w:bCs/>
        <w:sz w:val="20"/>
        <w:szCs w:val="20"/>
      </w:rPr>
      <w:instrText xml:space="preserve"> NUMPAGES  \* Arabic  \* MERGEFORMAT </w:instrText>
    </w:r>
    <w:r w:rsidRPr="00D41BB6">
      <w:rPr>
        <w:rStyle w:val="spellingerror"/>
        <w:rFonts w:ascii="Arial" w:hAnsi="Arial" w:cs="Arial"/>
        <w:b/>
        <w:bCs/>
        <w:sz w:val="20"/>
        <w:szCs w:val="20"/>
      </w:rPr>
      <w:fldChar w:fldCharType="separate"/>
    </w:r>
    <w:r w:rsidR="009D5087">
      <w:rPr>
        <w:rStyle w:val="spellingerror"/>
        <w:rFonts w:ascii="Arial" w:hAnsi="Arial" w:cs="Arial"/>
        <w:b/>
        <w:bCs/>
        <w:noProof/>
        <w:sz w:val="20"/>
        <w:szCs w:val="20"/>
      </w:rPr>
      <w:t>3</w:t>
    </w:r>
    <w:r w:rsidRPr="00D41BB6">
      <w:rPr>
        <w:rStyle w:val="spellingerror"/>
        <w:rFonts w:ascii="Arial" w:hAnsi="Arial" w:cs="Arial"/>
        <w:b/>
        <w:bCs/>
        <w:sz w:val="20"/>
        <w:szCs w:val="20"/>
      </w:rPr>
      <w:fldChar w:fldCharType="end"/>
    </w:r>
  </w:p>
  <w:p w14:paraId="60F554B2" w14:textId="77777777" w:rsidR="00E16717" w:rsidRPr="00D41BB6" w:rsidRDefault="00E16717" w:rsidP="00263624">
    <w:pPr>
      <w:pStyle w:val="paragraph"/>
      <w:spacing w:after="40"/>
      <w:ind w:firstLine="720"/>
      <w:jc w:val="center"/>
      <w:textAlignment w:val="baseline"/>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73607" w14:textId="2AE3E4A2" w:rsidR="0066502D" w:rsidRDefault="00410B42">
    <w:pPr>
      <w:pStyle w:val="Footer"/>
    </w:pPr>
    <w:r>
      <w:rPr>
        <w:noProof/>
      </w:rPr>
      <mc:AlternateContent>
        <mc:Choice Requires="wps">
          <w:drawing>
            <wp:anchor distT="0" distB="0" distL="0" distR="0" simplePos="0" relativeHeight="251658752" behindDoc="0" locked="0" layoutInCell="1" allowOverlap="1" wp14:anchorId="03C6D812" wp14:editId="1AF05BE1">
              <wp:simplePos x="635" y="635"/>
              <wp:positionH relativeFrom="page">
                <wp:align>right</wp:align>
              </wp:positionH>
              <wp:positionV relativeFrom="page">
                <wp:align>bottom</wp:align>
              </wp:positionV>
              <wp:extent cx="443865" cy="443865"/>
              <wp:effectExtent l="0" t="0" r="0" b="0"/>
              <wp:wrapNone/>
              <wp:docPr id="5" name="Text Box 5"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AE569D" w14:textId="663D9DAC" w:rsidR="00410B42" w:rsidRPr="00410B42" w:rsidRDefault="00410B42" w:rsidP="00410B42">
                          <w:pPr>
                            <w:spacing w:after="0"/>
                            <w:rPr>
                              <w:rFonts w:ascii="Calibri" w:eastAsia="Calibri" w:hAnsi="Calibri" w:cs="Calibri"/>
                              <w:noProof/>
                              <w:color w:val="000000"/>
                              <w:sz w:val="16"/>
                              <w:szCs w:val="16"/>
                            </w:rPr>
                          </w:pPr>
                          <w:r w:rsidRPr="00410B42">
                            <w:rPr>
                              <w:rFonts w:ascii="Calibri" w:eastAsia="Calibri" w:hAnsi="Calibri" w:cs="Calibri"/>
                              <w:noProof/>
                              <w:color w:val="000000"/>
                              <w:sz w:val="16"/>
                              <w:szCs w:val="16"/>
                            </w:rPr>
                            <w:t>Internal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C6D812" id="_x0000_t202" coordsize="21600,21600" o:spt="202" path="m,l,21600r21600,l21600,xe">
              <v:stroke joinstyle="miter"/>
              <v:path gradientshapeok="t" o:connecttype="rect"/>
            </v:shapetype>
            <v:shape id="Text Box 5" o:spid="_x0000_s1027" type="#_x0000_t202" alt="Internal Use" style="position:absolute;margin-left:-16.25pt;margin-top:0;width:34.95pt;height:34.95pt;z-index:25165875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" filled="f" stroked="f">
              <v:textbox style="mso-fit-shape-to-text:t" inset="0,0,20pt,15pt">
                <w:txbxContent>
                  <w:p w14:paraId="27AE569D" w14:textId="663D9DAC" w:rsidR="00410B42" w:rsidRPr="00410B42" w:rsidRDefault="00410B42" w:rsidP="00410B42">
                    <w:pPr>
                      <w:spacing w:after="0"/>
                      <w:rPr>
                        <w:rFonts w:ascii="Calibri" w:eastAsia="Calibri" w:hAnsi="Calibri" w:cs="Calibri"/>
                        <w:noProof/>
                        <w:color w:val="000000"/>
                        <w:sz w:val="16"/>
                        <w:szCs w:val="16"/>
                      </w:rPr>
                    </w:pPr>
                    <w:r w:rsidRPr="00410B42">
                      <w:rPr>
                        <w:rFonts w:ascii="Calibri" w:eastAsia="Calibri" w:hAnsi="Calibri" w:cs="Calibri"/>
                        <w:noProof/>
                        <w:color w:val="000000"/>
                        <w:sz w:val="16"/>
                        <w:szCs w:val="16"/>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C05BB" w14:textId="77777777" w:rsidR="00D066B9" w:rsidRDefault="00D066B9" w:rsidP="006E0E4C">
      <w:pPr>
        <w:spacing w:before="0" w:after="0" w:line="240" w:lineRule="auto"/>
      </w:pPr>
      <w:r>
        <w:separator/>
      </w:r>
    </w:p>
  </w:footnote>
  <w:footnote w:type="continuationSeparator" w:id="0">
    <w:p w14:paraId="27D4CF28" w14:textId="77777777" w:rsidR="00D066B9" w:rsidRDefault="00D066B9" w:rsidP="006E0E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196" w:type="dxa"/>
      <w:tblInd w:w="-72" w:type="dxa"/>
      <w:tblLook w:val="04A0" w:firstRow="1" w:lastRow="0" w:firstColumn="1" w:lastColumn="0" w:noHBand="0" w:noVBand="1"/>
    </w:tblPr>
    <w:tblGrid>
      <w:gridCol w:w="7291"/>
      <w:gridCol w:w="3905"/>
    </w:tblGrid>
    <w:tr w:rsidR="002B4595" w:rsidRPr="00637D61" w14:paraId="36AEB4E3" w14:textId="77777777" w:rsidTr="00DD6D30">
      <w:trPr>
        <w:trHeight w:val="805"/>
      </w:trPr>
      <w:tc>
        <w:tcPr>
          <w:tcW w:w="7291" w:type="dxa"/>
          <w:shd w:val="clear" w:color="auto" w:fill="auto"/>
          <w:vAlign w:val="center"/>
        </w:tcPr>
        <w:p w14:paraId="453EB11E" w14:textId="77777777" w:rsidR="002B4595" w:rsidRPr="002B4595" w:rsidRDefault="002B4595" w:rsidP="002B4595">
          <w:pPr>
            <w:pStyle w:val="Header"/>
            <w:rPr>
              <w:rFonts w:ascii="Arial" w:eastAsia="Times New Roman" w:hAnsi="Arial" w:cs="Arial"/>
              <w:b/>
              <w:bCs/>
              <w:szCs w:val="24"/>
            </w:rPr>
          </w:pPr>
          <w:proofErr w:type="spellStart"/>
          <w:r w:rsidRPr="002B4595">
            <w:rPr>
              <w:rFonts w:ascii="Arial" w:eastAsia="Times New Roman" w:hAnsi="Arial" w:cs="Arial"/>
              <w:b/>
              <w:bCs/>
              <w:szCs w:val="24"/>
            </w:rPr>
            <w:t>MyData</w:t>
          </w:r>
          <w:proofErr w:type="spellEnd"/>
          <w:r w:rsidRPr="002B4595">
            <w:rPr>
              <w:rFonts w:ascii="Arial" w:eastAsia="Times New Roman" w:hAnsi="Arial" w:cs="Arial"/>
              <w:b/>
              <w:bCs/>
              <w:szCs w:val="24"/>
            </w:rPr>
            <w:t>, Administration – Job aid</w:t>
          </w:r>
        </w:p>
      </w:tc>
      <w:tc>
        <w:tcPr>
          <w:tcW w:w="3905" w:type="dxa"/>
          <w:shd w:val="clear" w:color="auto" w:fill="auto"/>
          <w:vAlign w:val="bottom"/>
        </w:tcPr>
        <w:p w14:paraId="111D9375" w14:textId="77777777" w:rsidR="002B4595" w:rsidRPr="00637D61" w:rsidRDefault="002B4595" w:rsidP="002B4595">
          <w:pPr>
            <w:pStyle w:val="Header"/>
            <w:jc w:val="center"/>
            <w:rPr>
              <w:rFonts w:ascii="Arial" w:eastAsia="Times New Roman" w:hAnsi="Arial" w:cs="Arial"/>
              <w:szCs w:val="24"/>
            </w:rPr>
          </w:pPr>
          <w:r>
            <w:rPr>
              <w:noProof/>
            </w:rPr>
            <w:drawing>
              <wp:anchor distT="0" distB="0" distL="114300" distR="114300" simplePos="0" relativeHeight="251661824" behindDoc="1" locked="0" layoutInCell="1" allowOverlap="1" wp14:anchorId="675E49F2" wp14:editId="2747AED2">
                <wp:simplePos x="0" y="0"/>
                <wp:positionH relativeFrom="column">
                  <wp:posOffset>638175</wp:posOffset>
                </wp:positionH>
                <wp:positionV relativeFrom="paragraph">
                  <wp:posOffset>61595</wp:posOffset>
                </wp:positionV>
                <wp:extent cx="1797685" cy="661035"/>
                <wp:effectExtent l="0" t="0" r="0" b="0"/>
                <wp:wrapTight wrapText="bothSides">
                  <wp:wrapPolygon edited="0">
                    <wp:start x="9385" y="3112"/>
                    <wp:lineTo x="1373" y="4357"/>
                    <wp:lineTo x="1373" y="12450"/>
                    <wp:lineTo x="13276" y="14939"/>
                    <wp:lineTo x="13505" y="18052"/>
                    <wp:lineTo x="19456" y="18052"/>
                    <wp:lineTo x="19685" y="16807"/>
                    <wp:lineTo x="20600" y="8092"/>
                    <wp:lineTo x="19914" y="6225"/>
                    <wp:lineTo x="14649" y="3112"/>
                    <wp:lineTo x="9385" y="3112"/>
                  </wp:wrapPolygon>
                </wp:wrapTight>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7685" cy="6610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0BA45EFC" w14:textId="77777777" w:rsidR="002B4595" w:rsidRDefault="002B4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12EF"/>
    <w:multiLevelType w:val="hybridMultilevel"/>
    <w:tmpl w:val="28EC3D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C83D5D"/>
    <w:multiLevelType w:val="hybridMultilevel"/>
    <w:tmpl w:val="B5AA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41F79"/>
    <w:multiLevelType w:val="hybridMultilevel"/>
    <w:tmpl w:val="132E2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120F2"/>
    <w:multiLevelType w:val="hybridMultilevel"/>
    <w:tmpl w:val="BD6C5C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E5523"/>
    <w:multiLevelType w:val="hybridMultilevel"/>
    <w:tmpl w:val="E0220D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7417ED"/>
    <w:multiLevelType w:val="hybridMultilevel"/>
    <w:tmpl w:val="FE080A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2C066564">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BA6E7A"/>
    <w:multiLevelType w:val="hybridMultilevel"/>
    <w:tmpl w:val="4B7676A8"/>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07B1B"/>
    <w:multiLevelType w:val="hybridMultilevel"/>
    <w:tmpl w:val="2A6A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9663E9"/>
    <w:multiLevelType w:val="hybridMultilevel"/>
    <w:tmpl w:val="CB9A772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8E25D5A"/>
    <w:multiLevelType w:val="hybridMultilevel"/>
    <w:tmpl w:val="20A81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DA484F"/>
    <w:multiLevelType w:val="hybridMultilevel"/>
    <w:tmpl w:val="2AE2678A"/>
    <w:lvl w:ilvl="0" w:tplc="93DE21D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531BEA"/>
    <w:multiLevelType w:val="hybridMultilevel"/>
    <w:tmpl w:val="2612F6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DC5EFE"/>
    <w:multiLevelType w:val="hybridMultilevel"/>
    <w:tmpl w:val="FEE060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844CB"/>
    <w:multiLevelType w:val="hybridMultilevel"/>
    <w:tmpl w:val="B53897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E18D9"/>
    <w:multiLevelType w:val="hybridMultilevel"/>
    <w:tmpl w:val="E398F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033E1"/>
    <w:multiLevelType w:val="multilevel"/>
    <w:tmpl w:val="6074CDB8"/>
    <w:lvl w:ilvl="0">
      <w:start w:val="1"/>
      <w:numFmt w:val="bullet"/>
      <w:pStyle w:val="JA1st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DE029E2"/>
    <w:multiLevelType w:val="hybridMultilevel"/>
    <w:tmpl w:val="D432F7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F03BCA"/>
    <w:multiLevelType w:val="hybridMultilevel"/>
    <w:tmpl w:val="E19CA0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A769D"/>
    <w:multiLevelType w:val="hybridMultilevel"/>
    <w:tmpl w:val="6936CC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3741DA8"/>
    <w:multiLevelType w:val="hybridMultilevel"/>
    <w:tmpl w:val="131C89D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E50888"/>
    <w:multiLevelType w:val="hybridMultilevel"/>
    <w:tmpl w:val="EE6AF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D0C88"/>
    <w:multiLevelType w:val="hybridMultilevel"/>
    <w:tmpl w:val="399C7758"/>
    <w:lvl w:ilvl="0" w:tplc="0409000F">
      <w:start w:val="1"/>
      <w:numFmt w:val="decimal"/>
      <w:lvlText w:val="%1."/>
      <w:lvlJc w:val="left"/>
      <w:pPr>
        <w:ind w:left="720" w:hanging="360"/>
      </w:pPr>
    </w:lvl>
    <w:lvl w:ilvl="1" w:tplc="FCE69D18">
      <w:start w:val="1"/>
      <w:numFmt w:val="decimal"/>
      <w:lvlText w:val="%2."/>
      <w:lvlJc w:val="left"/>
      <w:pPr>
        <w:ind w:left="1440" w:hanging="360"/>
      </w:pPr>
      <w:rPr>
        <w:rFonts w:ascii="Century Gothic" w:eastAsia="Century Gothic" w:hAnsi="Century Gothic"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DF5801"/>
    <w:multiLevelType w:val="hybridMultilevel"/>
    <w:tmpl w:val="DB32C0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205391"/>
    <w:multiLevelType w:val="hybridMultilevel"/>
    <w:tmpl w:val="5CCA04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4E46CD9"/>
    <w:multiLevelType w:val="hybridMultilevel"/>
    <w:tmpl w:val="FA648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B18CD"/>
    <w:multiLevelType w:val="hybridMultilevel"/>
    <w:tmpl w:val="DA9ACB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641A6D"/>
    <w:multiLevelType w:val="hybridMultilevel"/>
    <w:tmpl w:val="8CAACA40"/>
    <w:lvl w:ilvl="0" w:tplc="7256F138">
      <w:start w:val="1"/>
      <w:numFmt w:val="bullet"/>
      <w:pStyle w:val="JA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467FE8"/>
    <w:multiLevelType w:val="hybridMultilevel"/>
    <w:tmpl w:val="3AD8D6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42946"/>
    <w:multiLevelType w:val="hybridMultilevel"/>
    <w:tmpl w:val="B4D82FEE"/>
    <w:lvl w:ilvl="0" w:tplc="D6DEA768">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781AEB"/>
    <w:multiLevelType w:val="hybridMultilevel"/>
    <w:tmpl w:val="BC06A9C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763F63"/>
    <w:multiLevelType w:val="hybridMultilevel"/>
    <w:tmpl w:val="70E2EA4E"/>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BB38BB"/>
    <w:multiLevelType w:val="hybridMultilevel"/>
    <w:tmpl w:val="3168A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2679F0"/>
    <w:multiLevelType w:val="hybridMultilevel"/>
    <w:tmpl w:val="CFC6853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7234C8B"/>
    <w:multiLevelType w:val="hybridMultilevel"/>
    <w:tmpl w:val="10D4F1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345E93"/>
    <w:multiLevelType w:val="hybridMultilevel"/>
    <w:tmpl w:val="BBDEE8A8"/>
    <w:lvl w:ilvl="0" w:tplc="14DE050C">
      <w:start w:val="1"/>
      <w:numFmt w:val="bullet"/>
      <w:pStyle w:val="BulletLis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01549D"/>
    <w:multiLevelType w:val="hybridMultilevel"/>
    <w:tmpl w:val="906E78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8974BC"/>
    <w:multiLevelType w:val="hybridMultilevel"/>
    <w:tmpl w:val="25D23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9D7AE8"/>
    <w:multiLevelType w:val="hybridMultilevel"/>
    <w:tmpl w:val="ACCCB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1050475">
    <w:abstractNumId w:val="5"/>
  </w:num>
  <w:num w:numId="2" w16cid:durableId="616788768">
    <w:abstractNumId w:val="35"/>
  </w:num>
  <w:num w:numId="3" w16cid:durableId="1356544519">
    <w:abstractNumId w:val="8"/>
  </w:num>
  <w:num w:numId="4" w16cid:durableId="957175178">
    <w:abstractNumId w:val="32"/>
  </w:num>
  <w:num w:numId="5" w16cid:durableId="2069910164">
    <w:abstractNumId w:val="19"/>
  </w:num>
  <w:num w:numId="6" w16cid:durableId="782116540">
    <w:abstractNumId w:val="16"/>
  </w:num>
  <w:num w:numId="7" w16cid:durableId="577714367">
    <w:abstractNumId w:val="31"/>
  </w:num>
  <w:num w:numId="8" w16cid:durableId="1815223056">
    <w:abstractNumId w:val="14"/>
  </w:num>
  <w:num w:numId="9" w16cid:durableId="1170408936">
    <w:abstractNumId w:val="0"/>
  </w:num>
  <w:num w:numId="10" w16cid:durableId="2083944573">
    <w:abstractNumId w:val="29"/>
  </w:num>
  <w:num w:numId="11" w16cid:durableId="844171795">
    <w:abstractNumId w:val="27"/>
  </w:num>
  <w:num w:numId="12" w16cid:durableId="1483422922">
    <w:abstractNumId w:val="21"/>
  </w:num>
  <w:num w:numId="13" w16cid:durableId="1486967037">
    <w:abstractNumId w:val="3"/>
  </w:num>
  <w:num w:numId="14" w16cid:durableId="1254977110">
    <w:abstractNumId w:val="17"/>
  </w:num>
  <w:num w:numId="15" w16cid:durableId="96607519">
    <w:abstractNumId w:val="25"/>
  </w:num>
  <w:num w:numId="16" w16cid:durableId="1145665999">
    <w:abstractNumId w:val="37"/>
  </w:num>
  <w:num w:numId="17" w16cid:durableId="1388071469">
    <w:abstractNumId w:val="9"/>
  </w:num>
  <w:num w:numId="18" w16cid:durableId="1898322533">
    <w:abstractNumId w:val="30"/>
  </w:num>
  <w:num w:numId="19" w16cid:durableId="225798223">
    <w:abstractNumId w:val="1"/>
  </w:num>
  <w:num w:numId="20" w16cid:durableId="719593803">
    <w:abstractNumId w:val="2"/>
  </w:num>
  <w:num w:numId="21" w16cid:durableId="2086416448">
    <w:abstractNumId w:val="20"/>
  </w:num>
  <w:num w:numId="22" w16cid:durableId="1800953577">
    <w:abstractNumId w:val="33"/>
  </w:num>
  <w:num w:numId="23" w16cid:durableId="1762484046">
    <w:abstractNumId w:val="4"/>
  </w:num>
  <w:num w:numId="24" w16cid:durableId="546799204">
    <w:abstractNumId w:val="23"/>
  </w:num>
  <w:num w:numId="25" w16cid:durableId="1170220204">
    <w:abstractNumId w:val="6"/>
  </w:num>
  <w:num w:numId="26" w16cid:durableId="356392216">
    <w:abstractNumId w:val="11"/>
  </w:num>
  <w:num w:numId="27" w16cid:durableId="194464353">
    <w:abstractNumId w:val="24"/>
  </w:num>
  <w:num w:numId="28" w16cid:durableId="1237663119">
    <w:abstractNumId w:val="22"/>
  </w:num>
  <w:num w:numId="29" w16cid:durableId="1333337137">
    <w:abstractNumId w:val="13"/>
  </w:num>
  <w:num w:numId="30" w16cid:durableId="552278351">
    <w:abstractNumId w:val="36"/>
  </w:num>
  <w:num w:numId="31" w16cid:durableId="1598832894">
    <w:abstractNumId w:val="10"/>
  </w:num>
  <w:num w:numId="32" w16cid:durableId="156188852">
    <w:abstractNumId w:val="12"/>
  </w:num>
  <w:num w:numId="33" w16cid:durableId="3872363">
    <w:abstractNumId w:val="5"/>
  </w:num>
  <w:num w:numId="34" w16cid:durableId="109395828">
    <w:abstractNumId w:val="34"/>
  </w:num>
  <w:num w:numId="35" w16cid:durableId="1563327936">
    <w:abstractNumId w:val="26"/>
  </w:num>
  <w:num w:numId="36" w16cid:durableId="1227649039">
    <w:abstractNumId w:val="15"/>
  </w:num>
  <w:num w:numId="37" w16cid:durableId="1135829094">
    <w:abstractNumId w:val="28"/>
  </w:num>
  <w:num w:numId="38" w16cid:durableId="985430765">
    <w:abstractNumId w:val="18"/>
  </w:num>
  <w:num w:numId="39" w16cid:durableId="704214621">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35"/>
    <w:rsid w:val="00000C1D"/>
    <w:rsid w:val="00003A85"/>
    <w:rsid w:val="0001424C"/>
    <w:rsid w:val="000173BF"/>
    <w:rsid w:val="00021F07"/>
    <w:rsid w:val="000226D3"/>
    <w:rsid w:val="00030E02"/>
    <w:rsid w:val="00033FD9"/>
    <w:rsid w:val="00065AD5"/>
    <w:rsid w:val="0008461A"/>
    <w:rsid w:val="00094E72"/>
    <w:rsid w:val="000A1683"/>
    <w:rsid w:val="000A214C"/>
    <w:rsid w:val="000A41A2"/>
    <w:rsid w:val="000A5443"/>
    <w:rsid w:val="000A5F23"/>
    <w:rsid w:val="000B247A"/>
    <w:rsid w:val="000B6E77"/>
    <w:rsid w:val="000C51B5"/>
    <w:rsid w:val="000C75B8"/>
    <w:rsid w:val="000D0340"/>
    <w:rsid w:val="000E40D3"/>
    <w:rsid w:val="000E72F7"/>
    <w:rsid w:val="00100D2F"/>
    <w:rsid w:val="00104EBB"/>
    <w:rsid w:val="001066D9"/>
    <w:rsid w:val="0010787C"/>
    <w:rsid w:val="00116DF2"/>
    <w:rsid w:val="00120FB3"/>
    <w:rsid w:val="001251B0"/>
    <w:rsid w:val="001253BD"/>
    <w:rsid w:val="00127F05"/>
    <w:rsid w:val="001315CB"/>
    <w:rsid w:val="00143F1B"/>
    <w:rsid w:val="001502FA"/>
    <w:rsid w:val="00162435"/>
    <w:rsid w:val="001660AD"/>
    <w:rsid w:val="00166B60"/>
    <w:rsid w:val="00170A7E"/>
    <w:rsid w:val="0018044A"/>
    <w:rsid w:val="001835F9"/>
    <w:rsid w:val="00191DCF"/>
    <w:rsid w:val="001B38DE"/>
    <w:rsid w:val="001B5488"/>
    <w:rsid w:val="001C166B"/>
    <w:rsid w:val="001C7D92"/>
    <w:rsid w:val="001E3CE2"/>
    <w:rsid w:val="001E491C"/>
    <w:rsid w:val="001F4D1F"/>
    <w:rsid w:val="001F5CAB"/>
    <w:rsid w:val="001F67B8"/>
    <w:rsid w:val="00202E5C"/>
    <w:rsid w:val="0022487E"/>
    <w:rsid w:val="00240443"/>
    <w:rsid w:val="00252384"/>
    <w:rsid w:val="00257912"/>
    <w:rsid w:val="002632E5"/>
    <w:rsid w:val="00263624"/>
    <w:rsid w:val="002660BD"/>
    <w:rsid w:val="00270BEA"/>
    <w:rsid w:val="0028628B"/>
    <w:rsid w:val="00290FE3"/>
    <w:rsid w:val="002A3C20"/>
    <w:rsid w:val="002A4F00"/>
    <w:rsid w:val="002B32D6"/>
    <w:rsid w:val="002B4595"/>
    <w:rsid w:val="002B5710"/>
    <w:rsid w:val="002C1372"/>
    <w:rsid w:val="002C4152"/>
    <w:rsid w:val="002C4319"/>
    <w:rsid w:val="002E33CC"/>
    <w:rsid w:val="002E42CC"/>
    <w:rsid w:val="002E4A18"/>
    <w:rsid w:val="002F21F1"/>
    <w:rsid w:val="002F2FE8"/>
    <w:rsid w:val="002F40CD"/>
    <w:rsid w:val="002F443F"/>
    <w:rsid w:val="002F4A6D"/>
    <w:rsid w:val="002F5909"/>
    <w:rsid w:val="003000AF"/>
    <w:rsid w:val="0030086E"/>
    <w:rsid w:val="00300F0C"/>
    <w:rsid w:val="003171BD"/>
    <w:rsid w:val="003175B0"/>
    <w:rsid w:val="00323516"/>
    <w:rsid w:val="00323AF1"/>
    <w:rsid w:val="00334002"/>
    <w:rsid w:val="0033479F"/>
    <w:rsid w:val="00347173"/>
    <w:rsid w:val="00355251"/>
    <w:rsid w:val="003623BB"/>
    <w:rsid w:val="003658EF"/>
    <w:rsid w:val="003704A4"/>
    <w:rsid w:val="003828C9"/>
    <w:rsid w:val="00394B0A"/>
    <w:rsid w:val="003A0B71"/>
    <w:rsid w:val="003A74E2"/>
    <w:rsid w:val="003B1F49"/>
    <w:rsid w:val="003B492C"/>
    <w:rsid w:val="003C3BF5"/>
    <w:rsid w:val="003C3C51"/>
    <w:rsid w:val="003C5474"/>
    <w:rsid w:val="003C5978"/>
    <w:rsid w:val="003C72EB"/>
    <w:rsid w:val="003D1D8F"/>
    <w:rsid w:val="003E0BB1"/>
    <w:rsid w:val="003E1068"/>
    <w:rsid w:val="003E3384"/>
    <w:rsid w:val="003F0124"/>
    <w:rsid w:val="003F4748"/>
    <w:rsid w:val="003F5E4E"/>
    <w:rsid w:val="003F7842"/>
    <w:rsid w:val="00400C64"/>
    <w:rsid w:val="00402D72"/>
    <w:rsid w:val="00402F57"/>
    <w:rsid w:val="0040474A"/>
    <w:rsid w:val="00405C82"/>
    <w:rsid w:val="00410B42"/>
    <w:rsid w:val="00413C4C"/>
    <w:rsid w:val="004210C2"/>
    <w:rsid w:val="00431F6A"/>
    <w:rsid w:val="004322C9"/>
    <w:rsid w:val="004420B1"/>
    <w:rsid w:val="00444BC5"/>
    <w:rsid w:val="00445CF6"/>
    <w:rsid w:val="00452688"/>
    <w:rsid w:val="00454A32"/>
    <w:rsid w:val="00454BC6"/>
    <w:rsid w:val="004612C7"/>
    <w:rsid w:val="00461DFD"/>
    <w:rsid w:val="004709D2"/>
    <w:rsid w:val="00471048"/>
    <w:rsid w:val="00475490"/>
    <w:rsid w:val="00475B37"/>
    <w:rsid w:val="0048013B"/>
    <w:rsid w:val="004827EF"/>
    <w:rsid w:val="00485CBC"/>
    <w:rsid w:val="00485F56"/>
    <w:rsid w:val="004A0636"/>
    <w:rsid w:val="004A199E"/>
    <w:rsid w:val="004A5E3A"/>
    <w:rsid w:val="004A7A06"/>
    <w:rsid w:val="004B2059"/>
    <w:rsid w:val="004B3E48"/>
    <w:rsid w:val="004D4247"/>
    <w:rsid w:val="004E1153"/>
    <w:rsid w:val="004E6F33"/>
    <w:rsid w:val="004F18F1"/>
    <w:rsid w:val="004F2E4B"/>
    <w:rsid w:val="00502F8E"/>
    <w:rsid w:val="00516040"/>
    <w:rsid w:val="00516E64"/>
    <w:rsid w:val="00532D5A"/>
    <w:rsid w:val="00535732"/>
    <w:rsid w:val="00537DAC"/>
    <w:rsid w:val="005472DF"/>
    <w:rsid w:val="0055599C"/>
    <w:rsid w:val="0056342F"/>
    <w:rsid w:val="00564485"/>
    <w:rsid w:val="00565936"/>
    <w:rsid w:val="00570319"/>
    <w:rsid w:val="00575AE2"/>
    <w:rsid w:val="00576BA7"/>
    <w:rsid w:val="005773FD"/>
    <w:rsid w:val="00581AFA"/>
    <w:rsid w:val="00585DFE"/>
    <w:rsid w:val="005877A0"/>
    <w:rsid w:val="00587FDD"/>
    <w:rsid w:val="0059756D"/>
    <w:rsid w:val="005A1851"/>
    <w:rsid w:val="005A5C8C"/>
    <w:rsid w:val="005B1272"/>
    <w:rsid w:val="005C4322"/>
    <w:rsid w:val="005C7140"/>
    <w:rsid w:val="005C7E0A"/>
    <w:rsid w:val="005D2927"/>
    <w:rsid w:val="005D608C"/>
    <w:rsid w:val="005E2EC9"/>
    <w:rsid w:val="005E7E8D"/>
    <w:rsid w:val="005F2C6D"/>
    <w:rsid w:val="00623772"/>
    <w:rsid w:val="0062431C"/>
    <w:rsid w:val="0062497C"/>
    <w:rsid w:val="0063778F"/>
    <w:rsid w:val="00637D61"/>
    <w:rsid w:val="00646F76"/>
    <w:rsid w:val="00654C92"/>
    <w:rsid w:val="00654CFC"/>
    <w:rsid w:val="006552D1"/>
    <w:rsid w:val="00655E58"/>
    <w:rsid w:val="0066502D"/>
    <w:rsid w:val="00665869"/>
    <w:rsid w:val="00665D3B"/>
    <w:rsid w:val="006671CD"/>
    <w:rsid w:val="006766B9"/>
    <w:rsid w:val="00677204"/>
    <w:rsid w:val="0067753E"/>
    <w:rsid w:val="00693C7C"/>
    <w:rsid w:val="006B76BA"/>
    <w:rsid w:val="006B7DE1"/>
    <w:rsid w:val="006C23E0"/>
    <w:rsid w:val="006C5D61"/>
    <w:rsid w:val="006D336C"/>
    <w:rsid w:val="006D3C13"/>
    <w:rsid w:val="006D5FFA"/>
    <w:rsid w:val="006E0E4C"/>
    <w:rsid w:val="006F43D5"/>
    <w:rsid w:val="006F51A5"/>
    <w:rsid w:val="006F7CCD"/>
    <w:rsid w:val="007009F4"/>
    <w:rsid w:val="00701D35"/>
    <w:rsid w:val="00705880"/>
    <w:rsid w:val="00735DC6"/>
    <w:rsid w:val="007421E7"/>
    <w:rsid w:val="00751AB9"/>
    <w:rsid w:val="00751E27"/>
    <w:rsid w:val="00755A92"/>
    <w:rsid w:val="0076171C"/>
    <w:rsid w:val="00763593"/>
    <w:rsid w:val="00765079"/>
    <w:rsid w:val="00771780"/>
    <w:rsid w:val="00771DC7"/>
    <w:rsid w:val="00772E33"/>
    <w:rsid w:val="00774D49"/>
    <w:rsid w:val="00777AB5"/>
    <w:rsid w:val="007905E5"/>
    <w:rsid w:val="007932BC"/>
    <w:rsid w:val="007B39AD"/>
    <w:rsid w:val="007C166E"/>
    <w:rsid w:val="007C49E0"/>
    <w:rsid w:val="007F7347"/>
    <w:rsid w:val="0081024D"/>
    <w:rsid w:val="00814331"/>
    <w:rsid w:val="008148C4"/>
    <w:rsid w:val="00845043"/>
    <w:rsid w:val="0087137D"/>
    <w:rsid w:val="008801EA"/>
    <w:rsid w:val="0088073D"/>
    <w:rsid w:val="00884830"/>
    <w:rsid w:val="00886E34"/>
    <w:rsid w:val="00893DB7"/>
    <w:rsid w:val="00894520"/>
    <w:rsid w:val="008A0E8C"/>
    <w:rsid w:val="008A4017"/>
    <w:rsid w:val="008A7889"/>
    <w:rsid w:val="008B55AC"/>
    <w:rsid w:val="008B7113"/>
    <w:rsid w:val="008C72C3"/>
    <w:rsid w:val="008D34C3"/>
    <w:rsid w:val="008D5459"/>
    <w:rsid w:val="008E3BD4"/>
    <w:rsid w:val="008E7895"/>
    <w:rsid w:val="008F53E6"/>
    <w:rsid w:val="00901897"/>
    <w:rsid w:val="009044D8"/>
    <w:rsid w:val="009200D1"/>
    <w:rsid w:val="00926D43"/>
    <w:rsid w:val="00927E30"/>
    <w:rsid w:val="0094536B"/>
    <w:rsid w:val="00951063"/>
    <w:rsid w:val="00961262"/>
    <w:rsid w:val="00962C94"/>
    <w:rsid w:val="00963EEB"/>
    <w:rsid w:val="009645D3"/>
    <w:rsid w:val="009671E2"/>
    <w:rsid w:val="009775D2"/>
    <w:rsid w:val="00984872"/>
    <w:rsid w:val="0098585B"/>
    <w:rsid w:val="009870A2"/>
    <w:rsid w:val="009A4CDD"/>
    <w:rsid w:val="009A738D"/>
    <w:rsid w:val="009A7ECB"/>
    <w:rsid w:val="009B0765"/>
    <w:rsid w:val="009B4566"/>
    <w:rsid w:val="009B53AA"/>
    <w:rsid w:val="009C2888"/>
    <w:rsid w:val="009C783F"/>
    <w:rsid w:val="009D235C"/>
    <w:rsid w:val="009D2EF0"/>
    <w:rsid w:val="009D5087"/>
    <w:rsid w:val="009D5B8A"/>
    <w:rsid w:val="009D70D1"/>
    <w:rsid w:val="009D7C14"/>
    <w:rsid w:val="009E6D61"/>
    <w:rsid w:val="009F1B18"/>
    <w:rsid w:val="009F1C07"/>
    <w:rsid w:val="009F1F11"/>
    <w:rsid w:val="009F2973"/>
    <w:rsid w:val="009F7A07"/>
    <w:rsid w:val="00A03C3C"/>
    <w:rsid w:val="00A071E8"/>
    <w:rsid w:val="00A20C71"/>
    <w:rsid w:val="00A2360A"/>
    <w:rsid w:val="00A23972"/>
    <w:rsid w:val="00A409BC"/>
    <w:rsid w:val="00A41103"/>
    <w:rsid w:val="00A52BB6"/>
    <w:rsid w:val="00A536DD"/>
    <w:rsid w:val="00A627F8"/>
    <w:rsid w:val="00A64839"/>
    <w:rsid w:val="00A71743"/>
    <w:rsid w:val="00A82D82"/>
    <w:rsid w:val="00A979AC"/>
    <w:rsid w:val="00AA3CB9"/>
    <w:rsid w:val="00AA7F6E"/>
    <w:rsid w:val="00AB0989"/>
    <w:rsid w:val="00AB2EBE"/>
    <w:rsid w:val="00AB5C3F"/>
    <w:rsid w:val="00AD07BB"/>
    <w:rsid w:val="00AE1506"/>
    <w:rsid w:val="00AF6BE6"/>
    <w:rsid w:val="00AF7532"/>
    <w:rsid w:val="00B1121C"/>
    <w:rsid w:val="00B15B34"/>
    <w:rsid w:val="00B226F8"/>
    <w:rsid w:val="00B2613F"/>
    <w:rsid w:val="00B333E1"/>
    <w:rsid w:val="00B35FFD"/>
    <w:rsid w:val="00B36E99"/>
    <w:rsid w:val="00B462B6"/>
    <w:rsid w:val="00B47E2C"/>
    <w:rsid w:val="00B53A1B"/>
    <w:rsid w:val="00B54840"/>
    <w:rsid w:val="00B55624"/>
    <w:rsid w:val="00B61487"/>
    <w:rsid w:val="00B61984"/>
    <w:rsid w:val="00B6482A"/>
    <w:rsid w:val="00B6599B"/>
    <w:rsid w:val="00B65C99"/>
    <w:rsid w:val="00B727BC"/>
    <w:rsid w:val="00B73958"/>
    <w:rsid w:val="00B776A6"/>
    <w:rsid w:val="00B77778"/>
    <w:rsid w:val="00B8365A"/>
    <w:rsid w:val="00B83A30"/>
    <w:rsid w:val="00B97908"/>
    <w:rsid w:val="00BA7701"/>
    <w:rsid w:val="00BB347D"/>
    <w:rsid w:val="00BC3AB0"/>
    <w:rsid w:val="00BC74C7"/>
    <w:rsid w:val="00BD58B9"/>
    <w:rsid w:val="00BD7102"/>
    <w:rsid w:val="00BE2C99"/>
    <w:rsid w:val="00BF1D2A"/>
    <w:rsid w:val="00BF4601"/>
    <w:rsid w:val="00C00E91"/>
    <w:rsid w:val="00C06252"/>
    <w:rsid w:val="00C11812"/>
    <w:rsid w:val="00C11BDE"/>
    <w:rsid w:val="00C252AF"/>
    <w:rsid w:val="00C256D0"/>
    <w:rsid w:val="00C36C65"/>
    <w:rsid w:val="00C4223D"/>
    <w:rsid w:val="00C66B7A"/>
    <w:rsid w:val="00C70219"/>
    <w:rsid w:val="00C70334"/>
    <w:rsid w:val="00C72991"/>
    <w:rsid w:val="00C748AC"/>
    <w:rsid w:val="00C85A0C"/>
    <w:rsid w:val="00C85AB1"/>
    <w:rsid w:val="00C92400"/>
    <w:rsid w:val="00C9446A"/>
    <w:rsid w:val="00CA77BA"/>
    <w:rsid w:val="00CB787C"/>
    <w:rsid w:val="00CC12B3"/>
    <w:rsid w:val="00CC6826"/>
    <w:rsid w:val="00CD242D"/>
    <w:rsid w:val="00CD572D"/>
    <w:rsid w:val="00CE4EC7"/>
    <w:rsid w:val="00CF2595"/>
    <w:rsid w:val="00CF340A"/>
    <w:rsid w:val="00D02AEA"/>
    <w:rsid w:val="00D0664E"/>
    <w:rsid w:val="00D066B9"/>
    <w:rsid w:val="00D35385"/>
    <w:rsid w:val="00D37DAA"/>
    <w:rsid w:val="00D40CA3"/>
    <w:rsid w:val="00D41BB6"/>
    <w:rsid w:val="00D43EAB"/>
    <w:rsid w:val="00D47859"/>
    <w:rsid w:val="00D52ECC"/>
    <w:rsid w:val="00D55673"/>
    <w:rsid w:val="00D57597"/>
    <w:rsid w:val="00D643DF"/>
    <w:rsid w:val="00D67C43"/>
    <w:rsid w:val="00D7369F"/>
    <w:rsid w:val="00D806E9"/>
    <w:rsid w:val="00D80AEB"/>
    <w:rsid w:val="00D9443F"/>
    <w:rsid w:val="00DA44FC"/>
    <w:rsid w:val="00DB7D1C"/>
    <w:rsid w:val="00DC43F6"/>
    <w:rsid w:val="00DC769F"/>
    <w:rsid w:val="00DD5151"/>
    <w:rsid w:val="00DF2501"/>
    <w:rsid w:val="00E024C9"/>
    <w:rsid w:val="00E117FE"/>
    <w:rsid w:val="00E16717"/>
    <w:rsid w:val="00E21558"/>
    <w:rsid w:val="00E3027D"/>
    <w:rsid w:val="00E35278"/>
    <w:rsid w:val="00E4740A"/>
    <w:rsid w:val="00E50C2E"/>
    <w:rsid w:val="00E514F9"/>
    <w:rsid w:val="00E531FC"/>
    <w:rsid w:val="00E56712"/>
    <w:rsid w:val="00E614C7"/>
    <w:rsid w:val="00E630CA"/>
    <w:rsid w:val="00E67D96"/>
    <w:rsid w:val="00E82CAC"/>
    <w:rsid w:val="00E8307A"/>
    <w:rsid w:val="00E8503F"/>
    <w:rsid w:val="00E91F9D"/>
    <w:rsid w:val="00E9360F"/>
    <w:rsid w:val="00EB3C82"/>
    <w:rsid w:val="00EB45BF"/>
    <w:rsid w:val="00EB7124"/>
    <w:rsid w:val="00EC0171"/>
    <w:rsid w:val="00EC0258"/>
    <w:rsid w:val="00EC1503"/>
    <w:rsid w:val="00EC1EEC"/>
    <w:rsid w:val="00EC251F"/>
    <w:rsid w:val="00ED0187"/>
    <w:rsid w:val="00ED694C"/>
    <w:rsid w:val="00EE3FDD"/>
    <w:rsid w:val="00EE4DB4"/>
    <w:rsid w:val="00EF097F"/>
    <w:rsid w:val="00EF56F8"/>
    <w:rsid w:val="00EF703F"/>
    <w:rsid w:val="00F0089B"/>
    <w:rsid w:val="00F02447"/>
    <w:rsid w:val="00F03D80"/>
    <w:rsid w:val="00F040AA"/>
    <w:rsid w:val="00F13670"/>
    <w:rsid w:val="00F13F18"/>
    <w:rsid w:val="00F1715E"/>
    <w:rsid w:val="00F1728B"/>
    <w:rsid w:val="00F23713"/>
    <w:rsid w:val="00F31926"/>
    <w:rsid w:val="00F42009"/>
    <w:rsid w:val="00F4476D"/>
    <w:rsid w:val="00F505EC"/>
    <w:rsid w:val="00F5232C"/>
    <w:rsid w:val="00F60446"/>
    <w:rsid w:val="00F7001C"/>
    <w:rsid w:val="00F70394"/>
    <w:rsid w:val="00F83ADC"/>
    <w:rsid w:val="00F83F2D"/>
    <w:rsid w:val="00F87620"/>
    <w:rsid w:val="00F91082"/>
    <w:rsid w:val="00F93068"/>
    <w:rsid w:val="00F939D8"/>
    <w:rsid w:val="00F96739"/>
    <w:rsid w:val="00FA05D9"/>
    <w:rsid w:val="00FC2CB0"/>
    <w:rsid w:val="00FD28A3"/>
    <w:rsid w:val="00FD4C3D"/>
    <w:rsid w:val="00FD6B48"/>
    <w:rsid w:val="00FE3D78"/>
    <w:rsid w:val="00FF087C"/>
    <w:rsid w:val="00FF1F6F"/>
    <w:rsid w:val="00FF21E1"/>
    <w:rsid w:val="00FF3B0B"/>
    <w:rsid w:val="00FF5874"/>
    <w:rsid w:val="07A1D648"/>
    <w:rsid w:val="43070685"/>
    <w:rsid w:val="69C18B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B6CCF"/>
  <w15:docId w15:val="{79F28C35-3600-4EED-906E-B4CD4DE59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Meiryo" w:hAnsi="Century Gothic"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F2FE8"/>
    <w:pPr>
      <w:spacing w:before="100" w:after="200" w:line="276" w:lineRule="auto"/>
    </w:pPr>
    <w:rPr>
      <w:sz w:val="22"/>
    </w:rPr>
  </w:style>
  <w:style w:type="paragraph" w:styleId="Heading1">
    <w:name w:val="heading 1"/>
    <w:aliases w:val="JA Sub 1"/>
    <w:basedOn w:val="Normal"/>
    <w:next w:val="Normal"/>
    <w:link w:val="Heading1Char"/>
    <w:autoRedefine/>
    <w:uiPriority w:val="9"/>
    <w:qFormat/>
    <w:rsid w:val="002F2FE8"/>
    <w:pPr>
      <w:pBdr>
        <w:bottom w:val="single" w:sz="24" w:space="1" w:color="00B0F0"/>
      </w:pBdr>
      <w:spacing w:after="240"/>
      <w:outlineLvl w:val="0"/>
    </w:pPr>
    <w:rPr>
      <w:rFonts w:ascii="Arial" w:hAnsi="Arial"/>
      <w:b/>
      <w:noProof/>
      <w:color w:val="000000" w:themeColor="text1"/>
      <w:spacing w:val="15"/>
      <w:sz w:val="32"/>
      <w:szCs w:val="32"/>
    </w:rPr>
  </w:style>
  <w:style w:type="paragraph" w:styleId="Heading2">
    <w:name w:val="heading 2"/>
    <w:aliases w:val="JA Sub 2"/>
    <w:basedOn w:val="Normal"/>
    <w:next w:val="Normal"/>
    <w:link w:val="Heading2Char"/>
    <w:autoRedefine/>
    <w:uiPriority w:val="9"/>
    <w:unhideWhenUsed/>
    <w:qFormat/>
    <w:rsid w:val="002F2FE8"/>
    <w:pPr>
      <w:pBdr>
        <w:bottom w:val="single" w:sz="4" w:space="1" w:color="005B9E"/>
      </w:pBdr>
      <w:spacing w:after="0"/>
      <w:outlineLvl w:val="1"/>
    </w:pPr>
    <w:rPr>
      <w:rFonts w:ascii="Arial" w:hAnsi="Arial"/>
      <w:b/>
      <w:color w:val="424243"/>
      <w:spacing w:val="15"/>
      <w:sz w:val="24"/>
    </w:rPr>
  </w:style>
  <w:style w:type="paragraph" w:styleId="Heading3">
    <w:name w:val="heading 3"/>
    <w:basedOn w:val="Normal"/>
    <w:next w:val="Normal"/>
    <w:link w:val="Heading3Char"/>
    <w:autoRedefine/>
    <w:uiPriority w:val="9"/>
    <w:unhideWhenUsed/>
    <w:qFormat/>
    <w:rsid w:val="002F2FE8"/>
    <w:pPr>
      <w:pBdr>
        <w:top w:val="single" w:sz="6" w:space="2" w:color="005B9E"/>
      </w:pBdr>
      <w:spacing w:before="300" w:after="0"/>
      <w:outlineLvl w:val="2"/>
    </w:pPr>
    <w:rPr>
      <w:rFonts w:ascii="Arial" w:hAnsi="Arial"/>
      <w:b/>
      <w:color w:val="424243"/>
      <w:spacing w:val="15"/>
    </w:rPr>
  </w:style>
  <w:style w:type="paragraph" w:styleId="Heading4">
    <w:name w:val="heading 4"/>
    <w:basedOn w:val="Normal"/>
    <w:next w:val="Normal"/>
    <w:link w:val="Heading4Char"/>
    <w:autoRedefine/>
    <w:uiPriority w:val="9"/>
    <w:unhideWhenUsed/>
    <w:qFormat/>
    <w:rsid w:val="002F2FE8"/>
    <w:pPr>
      <w:pBdr>
        <w:top w:val="dotted" w:sz="6" w:space="2" w:color="009BDF"/>
      </w:pBdr>
      <w:spacing w:before="200" w:after="0"/>
      <w:outlineLvl w:val="3"/>
    </w:pPr>
    <w:rPr>
      <w:rFonts w:ascii="Arial" w:hAnsi="Arial"/>
      <w:b/>
      <w:bCs/>
      <w:color w:val="009BDF"/>
      <w:spacing w:val="10"/>
      <w:sz w:val="32"/>
    </w:rPr>
  </w:style>
  <w:style w:type="paragraph" w:styleId="Heading5">
    <w:name w:val="heading 5"/>
    <w:basedOn w:val="Normal"/>
    <w:next w:val="Normal"/>
    <w:link w:val="Heading5Char"/>
    <w:uiPriority w:val="9"/>
    <w:unhideWhenUsed/>
    <w:qFormat/>
    <w:rsid w:val="002F2FE8"/>
    <w:pPr>
      <w:pBdr>
        <w:bottom w:val="single" w:sz="6" w:space="1" w:color="009BDF"/>
      </w:pBdr>
      <w:spacing w:before="200" w:after="0"/>
      <w:outlineLvl w:val="4"/>
    </w:pPr>
    <w:rPr>
      <w:rFonts w:ascii="Arial" w:hAnsi="Arial"/>
      <w:caps/>
      <w:color w:val="005B9E"/>
      <w:spacing w:val="10"/>
    </w:rPr>
  </w:style>
  <w:style w:type="paragraph" w:styleId="Heading6">
    <w:name w:val="heading 6"/>
    <w:basedOn w:val="Normal"/>
    <w:next w:val="Normal"/>
    <w:link w:val="Heading6Char"/>
    <w:uiPriority w:val="9"/>
    <w:unhideWhenUsed/>
    <w:qFormat/>
    <w:rsid w:val="002F2FE8"/>
    <w:pPr>
      <w:pBdr>
        <w:bottom w:val="dotted" w:sz="6" w:space="1" w:color="009BDF"/>
      </w:pBdr>
      <w:spacing w:before="200" w:after="0"/>
      <w:outlineLvl w:val="5"/>
    </w:pPr>
    <w:rPr>
      <w:rFonts w:ascii="Arial" w:hAnsi="Arial"/>
      <w:caps/>
      <w:color w:val="005B9E"/>
      <w:spacing w:val="10"/>
    </w:rPr>
  </w:style>
  <w:style w:type="paragraph" w:styleId="Heading7">
    <w:name w:val="heading 7"/>
    <w:basedOn w:val="Normal"/>
    <w:next w:val="Normal"/>
    <w:link w:val="Heading7Char"/>
    <w:uiPriority w:val="9"/>
    <w:unhideWhenUsed/>
    <w:qFormat/>
    <w:rsid w:val="002F2FE8"/>
    <w:pPr>
      <w:spacing w:before="200" w:after="0"/>
      <w:outlineLvl w:val="6"/>
    </w:pPr>
    <w:rPr>
      <w:rFonts w:ascii="Arial" w:hAnsi="Arial"/>
      <w:caps/>
      <w:color w:val="0073A7"/>
      <w:spacing w:val="10"/>
    </w:rPr>
  </w:style>
  <w:style w:type="paragraph" w:styleId="Heading8">
    <w:name w:val="heading 8"/>
    <w:basedOn w:val="Normal"/>
    <w:next w:val="Normal"/>
    <w:link w:val="Heading8Char"/>
    <w:uiPriority w:val="9"/>
    <w:semiHidden/>
    <w:unhideWhenUsed/>
    <w:qFormat/>
    <w:rsid w:val="002F2FE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F2FE8"/>
    <w:pPr>
      <w:spacing w:before="200" w:after="0"/>
      <w:outlineLvl w:val="8"/>
    </w:pPr>
    <w:rPr>
      <w:i/>
      <w:iCs/>
      <w:caps/>
      <w:spacing w:val="10"/>
      <w:sz w:val="18"/>
      <w:szCs w:val="18"/>
    </w:rPr>
  </w:style>
  <w:style w:type="character" w:default="1" w:styleId="DefaultParagraphFont">
    <w:name w:val="Default Paragraph Font"/>
    <w:uiPriority w:val="1"/>
    <w:semiHidden/>
    <w:unhideWhenUsed/>
    <w:rsid w:val="002F2F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2FE8"/>
  </w:style>
  <w:style w:type="character" w:styleId="BookTitle">
    <w:name w:val="Book Title"/>
    <w:uiPriority w:val="33"/>
    <w:qFormat/>
    <w:rsid w:val="002F2FE8"/>
    <w:rPr>
      <w:rFonts w:ascii="Arial" w:hAnsi="Arial"/>
      <w:b/>
      <w:bCs/>
      <w:i/>
      <w:iCs/>
      <w:spacing w:val="0"/>
      <w:sz w:val="22"/>
    </w:rPr>
  </w:style>
  <w:style w:type="paragraph" w:styleId="Caption">
    <w:name w:val="caption"/>
    <w:basedOn w:val="Normal"/>
    <w:next w:val="Normal"/>
    <w:uiPriority w:val="35"/>
    <w:unhideWhenUsed/>
    <w:qFormat/>
    <w:rsid w:val="002F2FE8"/>
    <w:rPr>
      <w:b/>
      <w:bCs/>
      <w:color w:val="0073A7"/>
      <w:sz w:val="16"/>
      <w:szCs w:val="16"/>
    </w:rPr>
  </w:style>
  <w:style w:type="character" w:styleId="Emphasis">
    <w:name w:val="Emphasis"/>
    <w:uiPriority w:val="20"/>
    <w:qFormat/>
    <w:rsid w:val="002F2FE8"/>
    <w:rPr>
      <w:rFonts w:ascii="Arial" w:hAnsi="Arial"/>
      <w:caps/>
      <w:color w:val="004D6F"/>
      <w:spacing w:val="5"/>
      <w:sz w:val="22"/>
    </w:rPr>
  </w:style>
  <w:style w:type="character" w:customStyle="1" w:styleId="Heading1Char">
    <w:name w:val="Heading 1 Char"/>
    <w:aliases w:val="JA Sub 1 Char"/>
    <w:link w:val="Heading1"/>
    <w:uiPriority w:val="9"/>
    <w:rsid w:val="002F2FE8"/>
    <w:rPr>
      <w:rFonts w:ascii="Arial" w:hAnsi="Arial"/>
      <w:b/>
      <w:noProof/>
      <w:color w:val="000000" w:themeColor="text1"/>
      <w:spacing w:val="15"/>
      <w:sz w:val="32"/>
      <w:szCs w:val="32"/>
    </w:rPr>
  </w:style>
  <w:style w:type="character" w:customStyle="1" w:styleId="Heading2Char">
    <w:name w:val="Heading 2 Char"/>
    <w:aliases w:val="JA Sub 2 Char"/>
    <w:link w:val="Heading2"/>
    <w:uiPriority w:val="9"/>
    <w:rsid w:val="002F2FE8"/>
    <w:rPr>
      <w:rFonts w:ascii="Arial" w:hAnsi="Arial"/>
      <w:b/>
      <w:color w:val="424243"/>
      <w:spacing w:val="15"/>
      <w:sz w:val="24"/>
    </w:rPr>
  </w:style>
  <w:style w:type="character" w:customStyle="1" w:styleId="Heading3Char">
    <w:name w:val="Heading 3 Char"/>
    <w:link w:val="Heading3"/>
    <w:uiPriority w:val="9"/>
    <w:rsid w:val="002F2FE8"/>
    <w:rPr>
      <w:rFonts w:ascii="Arial" w:hAnsi="Arial"/>
      <w:b/>
      <w:color w:val="424243"/>
      <w:spacing w:val="15"/>
      <w:sz w:val="22"/>
    </w:rPr>
  </w:style>
  <w:style w:type="character" w:customStyle="1" w:styleId="Heading4Char">
    <w:name w:val="Heading 4 Char"/>
    <w:link w:val="Heading4"/>
    <w:uiPriority w:val="9"/>
    <w:rsid w:val="002F2FE8"/>
    <w:rPr>
      <w:rFonts w:ascii="Arial" w:hAnsi="Arial"/>
      <w:b/>
      <w:bCs/>
      <w:color w:val="009BDF"/>
      <w:spacing w:val="10"/>
      <w:sz w:val="32"/>
    </w:rPr>
  </w:style>
  <w:style w:type="character" w:customStyle="1" w:styleId="Heading5Char">
    <w:name w:val="Heading 5 Char"/>
    <w:link w:val="Heading5"/>
    <w:uiPriority w:val="9"/>
    <w:rsid w:val="002F2FE8"/>
    <w:rPr>
      <w:rFonts w:ascii="Arial" w:hAnsi="Arial"/>
      <w:caps/>
      <w:color w:val="005B9E"/>
      <w:spacing w:val="10"/>
      <w:sz w:val="22"/>
    </w:rPr>
  </w:style>
  <w:style w:type="character" w:customStyle="1" w:styleId="Heading6Char">
    <w:name w:val="Heading 6 Char"/>
    <w:link w:val="Heading6"/>
    <w:uiPriority w:val="9"/>
    <w:rsid w:val="002F2FE8"/>
    <w:rPr>
      <w:rFonts w:ascii="Arial" w:hAnsi="Arial"/>
      <w:caps/>
      <w:color w:val="005B9E"/>
      <w:spacing w:val="10"/>
      <w:sz w:val="22"/>
    </w:rPr>
  </w:style>
  <w:style w:type="character" w:customStyle="1" w:styleId="Heading7Char">
    <w:name w:val="Heading 7 Char"/>
    <w:link w:val="Heading7"/>
    <w:uiPriority w:val="9"/>
    <w:rsid w:val="002F2FE8"/>
    <w:rPr>
      <w:rFonts w:ascii="Arial" w:hAnsi="Arial"/>
      <w:caps/>
      <w:color w:val="0073A7"/>
      <w:spacing w:val="10"/>
      <w:sz w:val="22"/>
    </w:rPr>
  </w:style>
  <w:style w:type="character" w:customStyle="1" w:styleId="Heading8Char">
    <w:name w:val="Heading 8 Char"/>
    <w:link w:val="Heading8"/>
    <w:uiPriority w:val="9"/>
    <w:semiHidden/>
    <w:rsid w:val="002F2FE8"/>
    <w:rPr>
      <w:caps/>
      <w:spacing w:val="10"/>
      <w:sz w:val="18"/>
      <w:szCs w:val="18"/>
    </w:rPr>
  </w:style>
  <w:style w:type="character" w:customStyle="1" w:styleId="Heading9Char">
    <w:name w:val="Heading 9 Char"/>
    <w:link w:val="Heading9"/>
    <w:uiPriority w:val="9"/>
    <w:semiHidden/>
    <w:rsid w:val="002F2FE8"/>
    <w:rPr>
      <w:i/>
      <w:iCs/>
      <w:caps/>
      <w:spacing w:val="10"/>
      <w:sz w:val="18"/>
      <w:szCs w:val="18"/>
    </w:rPr>
  </w:style>
  <w:style w:type="character" w:styleId="IntenseEmphasis">
    <w:name w:val="Intense Emphasis"/>
    <w:uiPriority w:val="21"/>
    <w:qFormat/>
    <w:rsid w:val="002F2FE8"/>
    <w:rPr>
      <w:rFonts w:ascii="Arial" w:hAnsi="Arial"/>
      <w:b/>
      <w:bCs/>
      <w:caps/>
      <w:color w:val="004D6F"/>
      <w:spacing w:val="10"/>
      <w:sz w:val="22"/>
    </w:rPr>
  </w:style>
  <w:style w:type="paragraph" w:styleId="IntenseQuote">
    <w:name w:val="Intense Quote"/>
    <w:basedOn w:val="Normal"/>
    <w:next w:val="Normal"/>
    <w:link w:val="IntenseQuoteChar"/>
    <w:uiPriority w:val="30"/>
    <w:qFormat/>
    <w:rsid w:val="002F2FE8"/>
    <w:pPr>
      <w:spacing w:before="240" w:after="240" w:line="240" w:lineRule="auto"/>
      <w:ind w:left="1080" w:right="1080"/>
      <w:jc w:val="center"/>
    </w:pPr>
    <w:rPr>
      <w:rFonts w:ascii="Arial" w:hAnsi="Arial"/>
      <w:color w:val="009BDF"/>
      <w:sz w:val="24"/>
      <w:szCs w:val="24"/>
    </w:rPr>
  </w:style>
  <w:style w:type="character" w:customStyle="1" w:styleId="IntenseQuoteChar">
    <w:name w:val="Intense Quote Char"/>
    <w:link w:val="IntenseQuote"/>
    <w:uiPriority w:val="30"/>
    <w:rsid w:val="002F2FE8"/>
    <w:rPr>
      <w:rFonts w:ascii="Arial" w:hAnsi="Arial"/>
      <w:color w:val="009BDF"/>
      <w:sz w:val="24"/>
      <w:szCs w:val="24"/>
    </w:rPr>
  </w:style>
  <w:style w:type="character" w:styleId="IntenseReference">
    <w:name w:val="Intense Reference"/>
    <w:uiPriority w:val="32"/>
    <w:qFormat/>
    <w:rsid w:val="002F2FE8"/>
    <w:rPr>
      <w:rFonts w:ascii="Arial" w:hAnsi="Arial"/>
      <w:b/>
      <w:bCs/>
      <w:i/>
      <w:iCs/>
      <w:caps/>
      <w:color w:val="009BDF"/>
      <w:sz w:val="22"/>
    </w:rPr>
  </w:style>
  <w:style w:type="character" w:styleId="Hyperlink">
    <w:name w:val="Hyperlink"/>
    <w:uiPriority w:val="99"/>
    <w:unhideWhenUsed/>
    <w:rsid w:val="002F2FE8"/>
    <w:rPr>
      <w:color w:val="2BA4FF"/>
      <w:u w:val="single"/>
    </w:rPr>
  </w:style>
  <w:style w:type="character" w:styleId="FollowedHyperlink">
    <w:name w:val="FollowedHyperlink"/>
    <w:uiPriority w:val="99"/>
    <w:semiHidden/>
    <w:unhideWhenUsed/>
    <w:rsid w:val="002F2FE8"/>
    <w:rPr>
      <w:color w:val="7030A0"/>
      <w:u w:val="single"/>
    </w:rPr>
  </w:style>
  <w:style w:type="paragraph" w:styleId="NoSpacing">
    <w:name w:val="No Spacing"/>
    <w:link w:val="NoSpacingChar"/>
    <w:uiPriority w:val="1"/>
    <w:rsid w:val="002F2FE8"/>
    <w:pPr>
      <w:spacing w:before="100"/>
    </w:pPr>
  </w:style>
  <w:style w:type="character" w:customStyle="1" w:styleId="NoSpacingChar">
    <w:name w:val="No Spacing Char"/>
    <w:basedOn w:val="DefaultParagraphFont"/>
    <w:link w:val="NoSpacing"/>
    <w:uiPriority w:val="1"/>
    <w:rsid w:val="002F2FE8"/>
  </w:style>
  <w:style w:type="paragraph" w:styleId="Quote">
    <w:name w:val="Quote"/>
    <w:basedOn w:val="Normal"/>
    <w:next w:val="Normal"/>
    <w:link w:val="QuoteChar"/>
    <w:uiPriority w:val="29"/>
    <w:qFormat/>
    <w:rsid w:val="002F2FE8"/>
    <w:rPr>
      <w:i/>
      <w:iCs/>
      <w:sz w:val="24"/>
      <w:szCs w:val="24"/>
    </w:rPr>
  </w:style>
  <w:style w:type="character" w:customStyle="1" w:styleId="QuoteChar">
    <w:name w:val="Quote Char"/>
    <w:link w:val="Quote"/>
    <w:uiPriority w:val="29"/>
    <w:rsid w:val="002F2FE8"/>
    <w:rPr>
      <w:i/>
      <w:iCs/>
      <w:sz w:val="24"/>
      <w:szCs w:val="24"/>
    </w:rPr>
  </w:style>
  <w:style w:type="character" w:styleId="Strong">
    <w:name w:val="Strong"/>
    <w:uiPriority w:val="22"/>
    <w:qFormat/>
    <w:rsid w:val="002F2FE8"/>
    <w:rPr>
      <w:rFonts w:ascii="Arial" w:hAnsi="Arial"/>
      <w:b/>
      <w:bCs/>
      <w:sz w:val="22"/>
    </w:rPr>
  </w:style>
  <w:style w:type="paragraph" w:styleId="Subtitle">
    <w:name w:val="Subtitle"/>
    <w:basedOn w:val="Normal"/>
    <w:next w:val="Normal"/>
    <w:link w:val="SubtitleChar"/>
    <w:uiPriority w:val="11"/>
    <w:rsid w:val="002F2FE8"/>
    <w:pPr>
      <w:spacing w:before="0" w:after="500" w:line="240" w:lineRule="auto"/>
    </w:pPr>
    <w:rPr>
      <w:caps/>
      <w:color w:val="595959"/>
      <w:spacing w:val="10"/>
      <w:sz w:val="21"/>
      <w:szCs w:val="21"/>
    </w:rPr>
  </w:style>
  <w:style w:type="character" w:customStyle="1" w:styleId="SubtitleChar">
    <w:name w:val="Subtitle Char"/>
    <w:link w:val="Subtitle"/>
    <w:uiPriority w:val="11"/>
    <w:rsid w:val="002F2FE8"/>
    <w:rPr>
      <w:caps/>
      <w:color w:val="595959"/>
      <w:spacing w:val="10"/>
      <w:sz w:val="21"/>
      <w:szCs w:val="21"/>
    </w:rPr>
  </w:style>
  <w:style w:type="character" w:styleId="SubtleEmphasis">
    <w:name w:val="Subtle Emphasis"/>
    <w:uiPriority w:val="19"/>
    <w:qFormat/>
    <w:rsid w:val="002F2FE8"/>
    <w:rPr>
      <w:rFonts w:ascii="Arial" w:hAnsi="Arial"/>
      <w:i/>
      <w:iCs/>
      <w:color w:val="004D6F"/>
      <w:sz w:val="22"/>
    </w:rPr>
  </w:style>
  <w:style w:type="character" w:styleId="SubtleReference">
    <w:name w:val="Subtle Reference"/>
    <w:basedOn w:val="Style1Char"/>
    <w:uiPriority w:val="31"/>
    <w:qFormat/>
    <w:rsid w:val="002F2FE8"/>
    <w:rPr>
      <w:rFonts w:ascii="Arial" w:hAnsi="Arial"/>
      <w:b/>
      <w:bCs w:val="0"/>
      <w:color w:val="009BDF"/>
      <w:sz w:val="32"/>
      <w:szCs w:val="22"/>
      <w:bdr w:val="none" w:sz="0" w:space="0" w:color="auto"/>
    </w:rPr>
  </w:style>
  <w:style w:type="paragraph" w:styleId="Title">
    <w:name w:val="Title"/>
    <w:aliases w:val="JA Title"/>
    <w:basedOn w:val="Normal"/>
    <w:next w:val="Normal"/>
    <w:link w:val="TitleChar"/>
    <w:autoRedefine/>
    <w:uiPriority w:val="10"/>
    <w:qFormat/>
    <w:rsid w:val="002F2FE8"/>
    <w:pPr>
      <w:spacing w:before="0" w:after="0" w:line="240" w:lineRule="auto"/>
    </w:pPr>
    <w:rPr>
      <w:rFonts w:ascii="Arial" w:hAnsi="Arial"/>
      <w:b/>
      <w:color w:val="FFFFFF" w:themeColor="background1"/>
      <w:spacing w:val="10"/>
      <w:sz w:val="44"/>
      <w:szCs w:val="44"/>
      <w14:textOutline w14:w="9525" w14:cap="rnd" w14:cmpd="sng" w14:algn="ctr">
        <w14:noFill/>
        <w14:prstDash w14:val="solid"/>
        <w14:bevel/>
      </w14:textOutline>
    </w:rPr>
  </w:style>
  <w:style w:type="character" w:customStyle="1" w:styleId="TitleChar">
    <w:name w:val="Title Char"/>
    <w:aliases w:val="JA Title Char"/>
    <w:link w:val="Title"/>
    <w:uiPriority w:val="10"/>
    <w:rsid w:val="002F2FE8"/>
    <w:rPr>
      <w:rFonts w:ascii="Arial" w:hAnsi="Arial"/>
      <w:b/>
      <w:color w:val="FFFFFF" w:themeColor="background1"/>
      <w:spacing w:val="10"/>
      <w:sz w:val="44"/>
      <w:szCs w:val="44"/>
      <w14:textOutline w14:w="9525" w14:cap="rnd" w14:cmpd="sng" w14:algn="ctr">
        <w14:noFill/>
        <w14:prstDash w14:val="solid"/>
        <w14:bevel/>
      </w14:textOutline>
    </w:rPr>
  </w:style>
  <w:style w:type="paragraph" w:styleId="ListParagraph">
    <w:name w:val="List Paragraph"/>
    <w:basedOn w:val="Normal"/>
    <w:link w:val="ListParagraphChar"/>
    <w:uiPriority w:val="34"/>
    <w:qFormat/>
    <w:rsid w:val="002F2FE8"/>
    <w:pPr>
      <w:ind w:left="720"/>
      <w:contextualSpacing/>
    </w:pPr>
    <w:rPr>
      <w:rFonts w:ascii="Arial" w:hAnsi="Arial"/>
    </w:rPr>
  </w:style>
  <w:style w:type="paragraph" w:styleId="TOCHeading">
    <w:name w:val="TOC Heading"/>
    <w:basedOn w:val="Heading1"/>
    <w:next w:val="Normal"/>
    <w:uiPriority w:val="39"/>
    <w:unhideWhenUsed/>
    <w:qFormat/>
    <w:rsid w:val="002F2FE8"/>
    <w:pPr>
      <w:outlineLvl w:val="9"/>
    </w:pPr>
  </w:style>
  <w:style w:type="paragraph" w:styleId="Header">
    <w:name w:val="header"/>
    <w:basedOn w:val="Normal"/>
    <w:link w:val="HeaderChar"/>
    <w:unhideWhenUsed/>
    <w:rsid w:val="002F2FE8"/>
    <w:pPr>
      <w:tabs>
        <w:tab w:val="center" w:pos="4680"/>
        <w:tab w:val="right" w:pos="9360"/>
      </w:tabs>
      <w:spacing w:before="0" w:after="0" w:line="240" w:lineRule="auto"/>
    </w:pPr>
  </w:style>
  <w:style w:type="character" w:customStyle="1" w:styleId="HeaderChar">
    <w:name w:val="Header Char"/>
    <w:basedOn w:val="DefaultParagraphFont"/>
    <w:link w:val="Header"/>
    <w:rsid w:val="002F2FE8"/>
    <w:rPr>
      <w:sz w:val="22"/>
    </w:rPr>
  </w:style>
  <w:style w:type="paragraph" w:styleId="Footer">
    <w:name w:val="footer"/>
    <w:basedOn w:val="Normal"/>
    <w:link w:val="FooterChar"/>
    <w:uiPriority w:val="99"/>
    <w:unhideWhenUsed/>
    <w:rsid w:val="002F2FE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F2FE8"/>
    <w:rPr>
      <w:sz w:val="22"/>
    </w:rPr>
  </w:style>
  <w:style w:type="paragraph" w:styleId="TOC1">
    <w:name w:val="toc 1"/>
    <w:basedOn w:val="Normal"/>
    <w:next w:val="Normal"/>
    <w:link w:val="TOC1Char"/>
    <w:autoRedefine/>
    <w:uiPriority w:val="39"/>
    <w:unhideWhenUsed/>
    <w:rsid w:val="002F2FE8"/>
    <w:pPr>
      <w:tabs>
        <w:tab w:val="right" w:leader="dot" w:pos="10790"/>
      </w:tabs>
      <w:spacing w:before="240" w:after="0"/>
    </w:pPr>
    <w:rPr>
      <w:rFonts w:ascii="Arial" w:hAnsi="Arial"/>
      <w:b/>
      <w:bCs/>
      <w:sz w:val="24"/>
    </w:rPr>
  </w:style>
  <w:style w:type="paragraph" w:styleId="TOC2">
    <w:name w:val="toc 2"/>
    <w:basedOn w:val="Normal"/>
    <w:next w:val="Normal"/>
    <w:autoRedefine/>
    <w:uiPriority w:val="39"/>
    <w:unhideWhenUsed/>
    <w:rsid w:val="002F2FE8"/>
    <w:pPr>
      <w:tabs>
        <w:tab w:val="right" w:leader="dot" w:pos="10790"/>
      </w:tabs>
      <w:spacing w:before="120" w:after="0"/>
      <w:ind w:left="200"/>
    </w:pPr>
    <w:rPr>
      <w:rFonts w:ascii="Arial" w:hAnsi="Arial" w:cs="Arial"/>
      <w:i/>
      <w:iCs/>
      <w:noProof/>
    </w:rPr>
  </w:style>
  <w:style w:type="paragraph" w:styleId="TOC3">
    <w:name w:val="toc 3"/>
    <w:basedOn w:val="Normal"/>
    <w:next w:val="Normal"/>
    <w:autoRedefine/>
    <w:uiPriority w:val="39"/>
    <w:unhideWhenUsed/>
    <w:rsid w:val="002F2FE8"/>
    <w:pPr>
      <w:spacing w:before="0" w:after="0"/>
      <w:ind w:left="400"/>
    </w:pPr>
  </w:style>
  <w:style w:type="paragraph" w:styleId="TOC4">
    <w:name w:val="toc 4"/>
    <w:basedOn w:val="Normal"/>
    <w:next w:val="Normal"/>
    <w:autoRedefine/>
    <w:uiPriority w:val="39"/>
    <w:unhideWhenUsed/>
    <w:rsid w:val="002F2FE8"/>
    <w:pPr>
      <w:spacing w:before="0" w:after="0"/>
      <w:ind w:left="600"/>
    </w:pPr>
  </w:style>
  <w:style w:type="paragraph" w:styleId="TableofFigures">
    <w:name w:val="table of figures"/>
    <w:basedOn w:val="Normal"/>
    <w:next w:val="Normal"/>
    <w:uiPriority w:val="99"/>
    <w:semiHidden/>
    <w:unhideWhenUsed/>
    <w:rsid w:val="002F2FE8"/>
    <w:pPr>
      <w:spacing w:after="0"/>
    </w:pPr>
  </w:style>
  <w:style w:type="paragraph" w:styleId="TOC5">
    <w:name w:val="toc 5"/>
    <w:basedOn w:val="Normal"/>
    <w:next w:val="Normal"/>
    <w:autoRedefine/>
    <w:uiPriority w:val="39"/>
    <w:unhideWhenUsed/>
    <w:rsid w:val="002F2FE8"/>
    <w:pPr>
      <w:spacing w:before="0" w:after="0"/>
      <w:ind w:left="800"/>
    </w:pPr>
  </w:style>
  <w:style w:type="paragraph" w:styleId="TOC6">
    <w:name w:val="toc 6"/>
    <w:basedOn w:val="Normal"/>
    <w:next w:val="Normal"/>
    <w:autoRedefine/>
    <w:uiPriority w:val="39"/>
    <w:unhideWhenUsed/>
    <w:rsid w:val="002F2FE8"/>
    <w:pPr>
      <w:spacing w:before="0" w:after="0"/>
      <w:ind w:left="1000"/>
    </w:pPr>
  </w:style>
  <w:style w:type="paragraph" w:styleId="TOC7">
    <w:name w:val="toc 7"/>
    <w:basedOn w:val="Normal"/>
    <w:next w:val="Normal"/>
    <w:autoRedefine/>
    <w:uiPriority w:val="39"/>
    <w:unhideWhenUsed/>
    <w:rsid w:val="002F2FE8"/>
    <w:pPr>
      <w:spacing w:before="0" w:after="0"/>
      <w:ind w:left="1200"/>
    </w:pPr>
  </w:style>
  <w:style w:type="paragraph" w:styleId="TOC8">
    <w:name w:val="toc 8"/>
    <w:basedOn w:val="Normal"/>
    <w:next w:val="Normal"/>
    <w:autoRedefine/>
    <w:uiPriority w:val="39"/>
    <w:unhideWhenUsed/>
    <w:rsid w:val="002F2FE8"/>
    <w:pPr>
      <w:spacing w:before="0" w:after="0"/>
      <w:ind w:left="1400"/>
    </w:pPr>
  </w:style>
  <w:style w:type="paragraph" w:styleId="TOC9">
    <w:name w:val="toc 9"/>
    <w:basedOn w:val="Normal"/>
    <w:next w:val="Normal"/>
    <w:autoRedefine/>
    <w:uiPriority w:val="39"/>
    <w:unhideWhenUsed/>
    <w:rsid w:val="002F2FE8"/>
    <w:pPr>
      <w:spacing w:before="0" w:after="0"/>
      <w:ind w:left="1600"/>
    </w:pPr>
  </w:style>
  <w:style w:type="paragraph" w:customStyle="1" w:styleId="TOC">
    <w:name w:val="TOC"/>
    <w:aliases w:val="JA TOC"/>
    <w:basedOn w:val="TOC1"/>
    <w:link w:val="TOCChar"/>
    <w:autoRedefine/>
    <w:qFormat/>
    <w:rsid w:val="002F2FE8"/>
    <w:pPr>
      <w:tabs>
        <w:tab w:val="right" w:leader="dot" w:pos="9360"/>
      </w:tabs>
      <w:spacing w:before="120" w:line="360" w:lineRule="auto"/>
    </w:pPr>
    <w:rPr>
      <w:b w:val="0"/>
      <w:color w:val="005B9E"/>
      <w:szCs w:val="22"/>
    </w:rPr>
  </w:style>
  <w:style w:type="character" w:customStyle="1" w:styleId="TOC1Char">
    <w:name w:val="TOC 1 Char"/>
    <w:link w:val="TOC1"/>
    <w:uiPriority w:val="39"/>
    <w:rsid w:val="002F2FE8"/>
    <w:rPr>
      <w:rFonts w:ascii="Arial" w:hAnsi="Arial"/>
      <w:b/>
      <w:bCs/>
      <w:sz w:val="24"/>
    </w:rPr>
  </w:style>
  <w:style w:type="character" w:customStyle="1" w:styleId="TOCChar">
    <w:name w:val="TOC Char"/>
    <w:aliases w:val="JA TOC Char"/>
    <w:link w:val="TOC"/>
    <w:rsid w:val="002F2FE8"/>
    <w:rPr>
      <w:rFonts w:ascii="Arial" w:hAnsi="Arial"/>
      <w:bCs/>
      <w:color w:val="005B9E"/>
      <w:sz w:val="24"/>
      <w:szCs w:val="22"/>
    </w:rPr>
  </w:style>
  <w:style w:type="paragraph" w:customStyle="1" w:styleId="paragraph">
    <w:name w:val="paragraph"/>
    <w:basedOn w:val="Normal"/>
    <w:rsid w:val="002F2FE8"/>
    <w:pPr>
      <w:spacing w:before="0" w:after="0" w:line="240" w:lineRule="auto"/>
    </w:pPr>
    <w:rPr>
      <w:rFonts w:ascii="Times New Roman" w:eastAsia="Times New Roman" w:hAnsi="Times New Roman"/>
      <w:sz w:val="24"/>
      <w:szCs w:val="24"/>
    </w:rPr>
  </w:style>
  <w:style w:type="character" w:customStyle="1" w:styleId="spellingerror">
    <w:name w:val="spellingerror"/>
    <w:basedOn w:val="DefaultParagraphFont"/>
    <w:rsid w:val="002F2FE8"/>
  </w:style>
  <w:style w:type="character" w:customStyle="1" w:styleId="normaltextrun">
    <w:name w:val="normaltextrun"/>
    <w:basedOn w:val="DefaultParagraphFont"/>
    <w:rsid w:val="002F2FE8"/>
  </w:style>
  <w:style w:type="character" w:customStyle="1" w:styleId="scx71214333">
    <w:name w:val="scx71214333"/>
    <w:basedOn w:val="DefaultParagraphFont"/>
    <w:rsid w:val="002F2FE8"/>
  </w:style>
  <w:style w:type="character" w:customStyle="1" w:styleId="eop">
    <w:name w:val="eop"/>
    <w:basedOn w:val="DefaultParagraphFont"/>
    <w:rsid w:val="002F2FE8"/>
  </w:style>
  <w:style w:type="paragraph" w:styleId="BalloonText">
    <w:name w:val="Balloon Text"/>
    <w:basedOn w:val="Normal"/>
    <w:link w:val="BalloonTextChar"/>
    <w:uiPriority w:val="99"/>
    <w:semiHidden/>
    <w:unhideWhenUsed/>
    <w:rsid w:val="002F2FE8"/>
    <w:pPr>
      <w:spacing w:before="0" w:after="0" w:line="240" w:lineRule="auto"/>
    </w:pPr>
    <w:rPr>
      <w:rFonts w:ascii="Tahoma" w:hAnsi="Tahoma" w:cs="Tahoma"/>
      <w:sz w:val="16"/>
      <w:szCs w:val="16"/>
    </w:rPr>
  </w:style>
  <w:style w:type="character" w:customStyle="1" w:styleId="BalloonTextChar">
    <w:name w:val="Balloon Text Char"/>
    <w:link w:val="BalloonText"/>
    <w:uiPriority w:val="99"/>
    <w:semiHidden/>
    <w:rsid w:val="002F2FE8"/>
    <w:rPr>
      <w:rFonts w:ascii="Tahoma" w:hAnsi="Tahoma" w:cs="Tahoma"/>
      <w:sz w:val="16"/>
      <w:szCs w:val="16"/>
    </w:rPr>
  </w:style>
  <w:style w:type="paragraph" w:customStyle="1" w:styleId="Style1">
    <w:name w:val="Style1"/>
    <w:basedOn w:val="TOC1"/>
    <w:link w:val="Style1Char"/>
    <w:autoRedefine/>
    <w:qFormat/>
    <w:rsid w:val="002F2FE8"/>
    <w:pPr>
      <w:tabs>
        <w:tab w:val="right" w:leader="dot" w:pos="6390"/>
        <w:tab w:val="right" w:pos="10790"/>
      </w:tabs>
      <w:spacing w:before="0" w:line="240" w:lineRule="auto"/>
      <w:ind w:left="2160" w:hanging="360"/>
    </w:pPr>
    <w:rPr>
      <w:b w:val="0"/>
      <w:color w:val="002060"/>
      <w:szCs w:val="22"/>
    </w:rPr>
  </w:style>
  <w:style w:type="character" w:customStyle="1" w:styleId="Style1Char">
    <w:name w:val="Style1 Char"/>
    <w:link w:val="Style1"/>
    <w:rsid w:val="002F2FE8"/>
    <w:rPr>
      <w:rFonts w:ascii="Arial" w:hAnsi="Arial"/>
      <w:bCs/>
      <w:color w:val="002060"/>
      <w:sz w:val="24"/>
      <w:szCs w:val="22"/>
    </w:rPr>
  </w:style>
  <w:style w:type="paragraph" w:customStyle="1" w:styleId="TOCJobAidv2">
    <w:name w:val="TOC Job Aid v2"/>
    <w:basedOn w:val="Normal"/>
    <w:link w:val="TOCJobAidv2Char"/>
    <w:autoRedefine/>
    <w:qFormat/>
    <w:rsid w:val="002F2FE8"/>
    <w:pPr>
      <w:spacing w:before="0" w:after="0" w:line="240" w:lineRule="auto"/>
      <w:ind w:left="1800" w:right="360"/>
      <w:contextualSpacing/>
    </w:pPr>
    <w:rPr>
      <w:rFonts w:ascii="Arial" w:hAnsi="Arial"/>
      <w:i/>
      <w:sz w:val="20"/>
    </w:rPr>
  </w:style>
  <w:style w:type="character" w:customStyle="1" w:styleId="TOCJobAidv2Char">
    <w:name w:val="TOC Job Aid v2 Char"/>
    <w:link w:val="TOCJobAidv2"/>
    <w:rsid w:val="002F2FE8"/>
    <w:rPr>
      <w:rFonts w:ascii="Arial" w:hAnsi="Arial"/>
      <w:i/>
    </w:rPr>
  </w:style>
  <w:style w:type="paragraph" w:customStyle="1" w:styleId="ParagraphText">
    <w:name w:val="Paragraph Text"/>
    <w:basedOn w:val="Normal"/>
    <w:link w:val="ParagraphTextChar"/>
    <w:autoRedefine/>
    <w:qFormat/>
    <w:rsid w:val="002F2FE8"/>
    <w:rPr>
      <w:rFonts w:ascii="Arial" w:hAnsi="Arial" w:cs="Arial"/>
      <w:szCs w:val="24"/>
    </w:rPr>
  </w:style>
  <w:style w:type="table" w:styleId="TableGrid">
    <w:name w:val="Table Grid"/>
    <w:aliases w:val="SITA Table Grid"/>
    <w:basedOn w:val="TableNormal"/>
    <w:rsid w:val="002F2FE8"/>
    <w:pPr>
      <w:spacing w:before="60" w:after="60"/>
    </w:pPr>
    <w:rPr>
      <w:rFonts w:ascii="Arial" w:eastAsia="Times New Roman" w:hAnsi="Arial" w:cs="Arial"/>
      <w:sz w:val="22"/>
      <w:szCs w:val="24"/>
    </w:rPr>
    <w:tblPr>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TextChar">
    <w:name w:val="Paragraph Text Char"/>
    <w:link w:val="ParagraphText"/>
    <w:rsid w:val="002F2FE8"/>
    <w:rPr>
      <w:rFonts w:ascii="Arial" w:hAnsi="Arial" w:cs="Arial"/>
      <w:sz w:val="22"/>
      <w:szCs w:val="24"/>
    </w:rPr>
  </w:style>
  <w:style w:type="paragraph" w:customStyle="1" w:styleId="JANormal">
    <w:name w:val="JA Normal"/>
    <w:basedOn w:val="Normal"/>
    <w:link w:val="JANormalChar"/>
    <w:autoRedefine/>
    <w:qFormat/>
    <w:rsid w:val="002F2FE8"/>
    <w:pPr>
      <w:spacing w:before="240" w:after="100"/>
    </w:pPr>
    <w:rPr>
      <w:rFonts w:ascii="Arial" w:hAnsi="Arial" w:cs="Arial"/>
      <w:szCs w:val="22"/>
    </w:rPr>
  </w:style>
  <w:style w:type="character" w:customStyle="1" w:styleId="JANormalChar">
    <w:name w:val="JA Normal Char"/>
    <w:link w:val="JANormal"/>
    <w:rsid w:val="002F2FE8"/>
    <w:rPr>
      <w:rFonts w:ascii="Arial" w:hAnsi="Arial" w:cs="Arial"/>
      <w:sz w:val="22"/>
      <w:szCs w:val="22"/>
    </w:rPr>
  </w:style>
  <w:style w:type="character" w:styleId="UnresolvedMention">
    <w:name w:val="Unresolved Mention"/>
    <w:uiPriority w:val="99"/>
    <w:semiHidden/>
    <w:unhideWhenUsed/>
    <w:rsid w:val="002F2FE8"/>
    <w:rPr>
      <w:color w:val="605E5C"/>
      <w:shd w:val="clear" w:color="auto" w:fill="E1DFDD"/>
    </w:rPr>
  </w:style>
  <w:style w:type="paragraph" w:customStyle="1" w:styleId="newTOC">
    <w:name w:val="new TOC"/>
    <w:basedOn w:val="TOC1"/>
    <w:link w:val="newTOCChar"/>
    <w:qFormat/>
    <w:rsid w:val="002F2FE8"/>
    <w:pPr>
      <w:ind w:left="2250" w:hanging="360"/>
    </w:pPr>
    <w:rPr>
      <w:b w:val="0"/>
      <w:color w:val="005B9E"/>
    </w:rPr>
  </w:style>
  <w:style w:type="character" w:customStyle="1" w:styleId="newTOCChar">
    <w:name w:val="new TOC Char"/>
    <w:link w:val="newTOC"/>
    <w:rsid w:val="002F2FE8"/>
    <w:rPr>
      <w:rFonts w:ascii="Arial" w:hAnsi="Arial"/>
      <w:bCs/>
      <w:color w:val="005B9E"/>
      <w:sz w:val="24"/>
    </w:rPr>
  </w:style>
  <w:style w:type="paragraph" w:styleId="CommentText">
    <w:name w:val="annotation text"/>
    <w:basedOn w:val="Normal"/>
    <w:link w:val="CommentTextChar"/>
    <w:uiPriority w:val="99"/>
    <w:unhideWhenUsed/>
    <w:rsid w:val="002F2FE8"/>
    <w:pPr>
      <w:spacing w:line="240" w:lineRule="auto"/>
    </w:pPr>
    <w:rPr>
      <w:sz w:val="20"/>
    </w:rPr>
  </w:style>
  <w:style w:type="character" w:customStyle="1" w:styleId="CommentTextChar">
    <w:name w:val="Comment Text Char"/>
    <w:basedOn w:val="DefaultParagraphFont"/>
    <w:link w:val="CommentText"/>
    <w:uiPriority w:val="99"/>
    <w:rsid w:val="002F2FE8"/>
  </w:style>
  <w:style w:type="character" w:styleId="CommentReference">
    <w:name w:val="annotation reference"/>
    <w:basedOn w:val="DefaultParagraphFont"/>
    <w:uiPriority w:val="99"/>
    <w:semiHidden/>
    <w:unhideWhenUsed/>
    <w:rsid w:val="002F2FE8"/>
    <w:rPr>
      <w:sz w:val="16"/>
      <w:szCs w:val="16"/>
    </w:rPr>
  </w:style>
  <w:style w:type="paragraph" w:customStyle="1" w:styleId="BulletList">
    <w:name w:val="Bullet List"/>
    <w:basedOn w:val="ListParagraph"/>
    <w:link w:val="BulletListChar"/>
    <w:qFormat/>
    <w:rsid w:val="002F2FE8"/>
    <w:pPr>
      <w:numPr>
        <w:numId w:val="34"/>
      </w:numPr>
    </w:pPr>
    <w:rPr>
      <w:noProof/>
    </w:rPr>
  </w:style>
  <w:style w:type="paragraph" w:customStyle="1" w:styleId="Note">
    <w:name w:val="Note"/>
    <w:basedOn w:val="BulletList"/>
    <w:link w:val="NoteChar"/>
    <w:qFormat/>
    <w:rsid w:val="002F2FE8"/>
    <w:pPr>
      <w:numPr>
        <w:numId w:val="0"/>
      </w:numPr>
      <w:ind w:left="270" w:hanging="360"/>
    </w:pPr>
    <w:rPr>
      <w:b/>
    </w:rPr>
  </w:style>
  <w:style w:type="character" w:customStyle="1" w:styleId="ListParagraphChar">
    <w:name w:val="List Paragraph Char"/>
    <w:basedOn w:val="DefaultParagraphFont"/>
    <w:link w:val="ListParagraph"/>
    <w:uiPriority w:val="34"/>
    <w:rsid w:val="002F2FE8"/>
    <w:rPr>
      <w:rFonts w:ascii="Arial" w:hAnsi="Arial"/>
      <w:sz w:val="22"/>
    </w:rPr>
  </w:style>
  <w:style w:type="character" w:customStyle="1" w:styleId="BulletListChar">
    <w:name w:val="Bullet List Char"/>
    <w:basedOn w:val="ListParagraphChar"/>
    <w:link w:val="BulletList"/>
    <w:rsid w:val="002F2FE8"/>
    <w:rPr>
      <w:rFonts w:ascii="Arial" w:hAnsi="Arial"/>
      <w:noProof/>
      <w:sz w:val="22"/>
    </w:rPr>
  </w:style>
  <w:style w:type="paragraph" w:customStyle="1" w:styleId="Important">
    <w:name w:val="Important!"/>
    <w:basedOn w:val="BulletList"/>
    <w:link w:val="ImportantChar"/>
    <w:qFormat/>
    <w:rsid w:val="002F2FE8"/>
    <w:pPr>
      <w:numPr>
        <w:numId w:val="0"/>
      </w:numPr>
      <w:ind w:left="270" w:hanging="360"/>
    </w:pPr>
  </w:style>
  <w:style w:type="character" w:customStyle="1" w:styleId="NoteChar">
    <w:name w:val="Note Char"/>
    <w:basedOn w:val="BulletListChar"/>
    <w:link w:val="Note"/>
    <w:rsid w:val="002F2FE8"/>
    <w:rPr>
      <w:rFonts w:ascii="Arial" w:hAnsi="Arial"/>
      <w:b/>
      <w:noProof/>
      <w:sz w:val="22"/>
    </w:rPr>
  </w:style>
  <w:style w:type="character" w:customStyle="1" w:styleId="ImportantChar">
    <w:name w:val="Important! Char"/>
    <w:basedOn w:val="BulletListChar"/>
    <w:link w:val="Important"/>
    <w:rsid w:val="002F2FE8"/>
    <w:rPr>
      <w:rFonts w:ascii="Arial" w:hAnsi="Arial"/>
      <w:noProof/>
      <w:sz w:val="22"/>
    </w:rPr>
  </w:style>
  <w:style w:type="paragraph" w:customStyle="1" w:styleId="1BulletList">
    <w:name w:val="1 Bullet List"/>
    <w:basedOn w:val="BulletList"/>
    <w:link w:val="1BulletListChar"/>
    <w:qFormat/>
    <w:rsid w:val="008148C4"/>
  </w:style>
  <w:style w:type="character" w:customStyle="1" w:styleId="1BulletListChar">
    <w:name w:val="1 Bullet List Char"/>
    <w:basedOn w:val="BulletListChar"/>
    <w:link w:val="1BulletList"/>
    <w:rsid w:val="008148C4"/>
    <w:rPr>
      <w:rFonts w:ascii="Arial" w:hAnsi="Arial"/>
      <w:noProof/>
      <w:sz w:val="22"/>
    </w:rPr>
  </w:style>
  <w:style w:type="paragraph" w:customStyle="1" w:styleId="2BulletList">
    <w:name w:val="2 Bullet List"/>
    <w:basedOn w:val="3BulletList"/>
    <w:link w:val="2BulletListChar"/>
    <w:qFormat/>
    <w:rsid w:val="008148C4"/>
    <w:pPr>
      <w:ind w:left="2160"/>
    </w:pPr>
  </w:style>
  <w:style w:type="character" w:customStyle="1" w:styleId="2BulletListChar">
    <w:name w:val="2 Bullet List Char"/>
    <w:basedOn w:val="BulletListChar"/>
    <w:link w:val="2BulletList"/>
    <w:rsid w:val="008148C4"/>
    <w:rPr>
      <w:rFonts w:ascii="Arial" w:hAnsi="Arial"/>
      <w:noProof/>
      <w:sz w:val="22"/>
    </w:rPr>
  </w:style>
  <w:style w:type="paragraph" w:customStyle="1" w:styleId="3BulletList">
    <w:name w:val="3 Bullet List"/>
    <w:basedOn w:val="BulletList"/>
    <w:link w:val="3BulletListChar"/>
    <w:qFormat/>
    <w:rsid w:val="008148C4"/>
    <w:pPr>
      <w:numPr>
        <w:numId w:val="0"/>
      </w:numPr>
      <w:ind w:left="2880" w:hanging="360"/>
    </w:pPr>
  </w:style>
  <w:style w:type="character" w:customStyle="1" w:styleId="3BulletListChar">
    <w:name w:val="3 Bullet List Char"/>
    <w:basedOn w:val="BulletListChar"/>
    <w:link w:val="3BulletList"/>
    <w:rsid w:val="008148C4"/>
    <w:rPr>
      <w:rFonts w:ascii="Arial" w:hAnsi="Arial"/>
      <w:noProof/>
      <w:sz w:val="22"/>
    </w:rPr>
  </w:style>
  <w:style w:type="paragraph" w:customStyle="1" w:styleId="Fourthlevelbullet">
    <w:name w:val="Fourth level bullet"/>
    <w:basedOn w:val="3BulletList"/>
    <w:link w:val="FourthlevelbulletChar"/>
    <w:qFormat/>
    <w:rsid w:val="008148C4"/>
  </w:style>
  <w:style w:type="character" w:customStyle="1" w:styleId="FourthlevelbulletChar">
    <w:name w:val="Fourth level bullet Char"/>
    <w:basedOn w:val="3BulletListChar"/>
    <w:link w:val="Fourthlevelbullet"/>
    <w:rsid w:val="008148C4"/>
    <w:rPr>
      <w:rFonts w:ascii="Arial" w:hAnsi="Arial"/>
      <w:noProof/>
      <w:sz w:val="22"/>
    </w:rPr>
  </w:style>
  <w:style w:type="paragraph" w:customStyle="1" w:styleId="JABullet1">
    <w:name w:val="JA Bullet 1"/>
    <w:basedOn w:val="JANormal"/>
    <w:link w:val="JABullet1Char"/>
    <w:qFormat/>
    <w:rsid w:val="00170A7E"/>
    <w:pPr>
      <w:widowControl w:val="0"/>
      <w:numPr>
        <w:numId w:val="35"/>
      </w:numPr>
      <w:spacing w:before="0" w:after="120"/>
    </w:pPr>
    <w:rPr>
      <w:rFonts w:eastAsiaTheme="minorEastAsia"/>
    </w:rPr>
  </w:style>
  <w:style w:type="paragraph" w:customStyle="1" w:styleId="JA1stbullet">
    <w:name w:val="*JA 1st bullet"/>
    <w:link w:val="JA1stbulletChar"/>
    <w:qFormat/>
    <w:rsid w:val="00170A7E"/>
    <w:pPr>
      <w:numPr>
        <w:numId w:val="36"/>
      </w:numPr>
      <w:spacing w:after="120"/>
    </w:pPr>
    <w:rPr>
      <w:rFonts w:ascii="Arial" w:eastAsiaTheme="minorEastAsia" w:hAnsi="Arial" w:cs="Arial"/>
      <w:sz w:val="22"/>
      <w:szCs w:val="22"/>
      <w:lang w:eastAsia="ja-JP"/>
    </w:rPr>
  </w:style>
  <w:style w:type="character" w:customStyle="1" w:styleId="JABullet1Char">
    <w:name w:val="JA Bullet 1 Char"/>
    <w:basedOn w:val="JANormalChar"/>
    <w:link w:val="JABullet1"/>
    <w:rsid w:val="00170A7E"/>
    <w:rPr>
      <w:rFonts w:ascii="Arial" w:eastAsiaTheme="minorEastAsia" w:hAnsi="Arial" w:cs="Arial"/>
      <w:sz w:val="22"/>
      <w:szCs w:val="22"/>
    </w:rPr>
  </w:style>
  <w:style w:type="character" w:customStyle="1" w:styleId="JA1stbulletChar">
    <w:name w:val="*JA 1st bullet Char"/>
    <w:basedOn w:val="DefaultParagraphFont"/>
    <w:link w:val="JA1stbullet"/>
    <w:rsid w:val="00170A7E"/>
    <w:rPr>
      <w:rFonts w:ascii="Arial" w:eastAsiaTheme="minorEastAsia" w:hAnsi="Arial" w:cs="Arial"/>
      <w:sz w:val="22"/>
      <w:szCs w:val="22"/>
      <w:lang w:eastAsia="ja-JP"/>
    </w:rPr>
  </w:style>
  <w:style w:type="paragraph" w:customStyle="1" w:styleId="JABold">
    <w:name w:val="JA Bold #"/>
    <w:link w:val="JABoldChar"/>
    <w:qFormat/>
    <w:rsid w:val="00170A7E"/>
    <w:pPr>
      <w:spacing w:before="200" w:after="100" w:line="276" w:lineRule="auto"/>
      <w:ind w:left="360"/>
    </w:pPr>
    <w:rPr>
      <w:rFonts w:ascii="Arial" w:eastAsiaTheme="minorEastAsia" w:hAnsi="Arial" w:cs="Arial"/>
      <w:b/>
      <w:bCs/>
      <w:noProof/>
      <w:sz w:val="22"/>
      <w:szCs w:val="24"/>
    </w:rPr>
  </w:style>
  <w:style w:type="character" w:customStyle="1" w:styleId="JABoldChar">
    <w:name w:val="JA Bold # Char"/>
    <w:basedOn w:val="DefaultParagraphFont"/>
    <w:link w:val="JABold"/>
    <w:rsid w:val="00170A7E"/>
    <w:rPr>
      <w:rFonts w:ascii="Arial" w:eastAsiaTheme="minorEastAsia" w:hAnsi="Arial" w:cs="Arial"/>
      <w:b/>
      <w:bCs/>
      <w:noProof/>
      <w:sz w:val="22"/>
      <w:szCs w:val="24"/>
    </w:rPr>
  </w:style>
  <w:style w:type="paragraph" w:customStyle="1" w:styleId="Querytext">
    <w:name w:val="Query text"/>
    <w:basedOn w:val="JANormal"/>
    <w:link w:val="QuerytextChar"/>
    <w:qFormat/>
    <w:rsid w:val="00170A7E"/>
    <w:pPr>
      <w:spacing w:before="0" w:after="0" w:line="240" w:lineRule="auto"/>
      <w:ind w:left="720"/>
    </w:pPr>
    <w:rPr>
      <w:rFonts w:ascii="Courier New" w:eastAsia="Times New Roman" w:hAnsi="Courier New" w:cs="Courier New"/>
    </w:rPr>
  </w:style>
  <w:style w:type="character" w:customStyle="1" w:styleId="QuerytextChar">
    <w:name w:val="Query text Char"/>
    <w:basedOn w:val="JANormalChar"/>
    <w:link w:val="Querytext"/>
    <w:rsid w:val="00170A7E"/>
    <w:rPr>
      <w:rFonts w:ascii="Courier New" w:eastAsia="Times New Roman" w:hAnsi="Courier New" w:cs="Courier New"/>
      <w:sz w:val="22"/>
      <w:szCs w:val="22"/>
    </w:rPr>
  </w:style>
  <w:style w:type="paragraph" w:styleId="CommentSubject">
    <w:name w:val="annotation subject"/>
    <w:basedOn w:val="CommentText"/>
    <w:next w:val="CommentText"/>
    <w:link w:val="CommentSubjectChar"/>
    <w:uiPriority w:val="99"/>
    <w:semiHidden/>
    <w:unhideWhenUsed/>
    <w:rsid w:val="002F2FE8"/>
    <w:rPr>
      <w:b/>
      <w:bCs/>
    </w:rPr>
  </w:style>
  <w:style w:type="character" w:customStyle="1" w:styleId="CommentSubjectChar">
    <w:name w:val="Comment Subject Char"/>
    <w:basedOn w:val="CommentTextChar"/>
    <w:link w:val="CommentSubject"/>
    <w:uiPriority w:val="99"/>
    <w:semiHidden/>
    <w:rsid w:val="002F2FE8"/>
    <w:rPr>
      <w:b/>
      <w:bCs/>
    </w:rPr>
  </w:style>
  <w:style w:type="paragraph" w:customStyle="1" w:styleId="Role">
    <w:name w:val="Role"/>
    <w:basedOn w:val="Header"/>
    <w:qFormat/>
    <w:rsid w:val="002F2FE8"/>
    <w:pPr>
      <w:spacing w:before="100" w:beforeAutospacing="1" w:after="600"/>
      <w:jc w:val="center"/>
    </w:pPr>
    <w:rPr>
      <w:rFonts w:ascii="Arial" w:eastAsia="Times New Roman" w:hAnsi="Arial" w:cs="Arial"/>
      <w:b/>
      <w:bCs/>
      <w:color w:val="F265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9765">
      <w:bodyDiv w:val="1"/>
      <w:marLeft w:val="0"/>
      <w:marRight w:val="0"/>
      <w:marTop w:val="0"/>
      <w:marBottom w:val="0"/>
      <w:divBdr>
        <w:top w:val="none" w:sz="0" w:space="0" w:color="auto"/>
        <w:left w:val="none" w:sz="0" w:space="0" w:color="auto"/>
        <w:bottom w:val="none" w:sz="0" w:space="0" w:color="auto"/>
        <w:right w:val="none" w:sz="0" w:space="0" w:color="auto"/>
      </w:divBdr>
    </w:div>
    <w:div w:id="1701708694">
      <w:bodyDiv w:val="1"/>
      <w:marLeft w:val="0"/>
      <w:marRight w:val="0"/>
      <w:marTop w:val="0"/>
      <w:marBottom w:val="0"/>
      <w:divBdr>
        <w:top w:val="none" w:sz="0" w:space="0" w:color="auto"/>
        <w:left w:val="none" w:sz="0" w:space="0" w:color="auto"/>
        <w:bottom w:val="none" w:sz="0" w:space="0" w:color="auto"/>
        <w:right w:val="none" w:sz="0" w:space="0" w:color="auto"/>
      </w:divBdr>
    </w:div>
    <w:div w:id="2030255575">
      <w:bodyDiv w:val="1"/>
      <w:marLeft w:val="0"/>
      <w:marRight w:val="0"/>
      <w:marTop w:val="0"/>
      <w:marBottom w:val="0"/>
      <w:divBdr>
        <w:top w:val="none" w:sz="0" w:space="0" w:color="auto"/>
        <w:left w:val="none" w:sz="0" w:space="0" w:color="auto"/>
        <w:bottom w:val="none" w:sz="0" w:space="0" w:color="auto"/>
        <w:right w:val="none" w:sz="0" w:space="0" w:color="auto"/>
      </w:divBdr>
      <w:divsChild>
        <w:div w:id="1566909839">
          <w:marLeft w:val="0"/>
          <w:marRight w:val="0"/>
          <w:marTop w:val="0"/>
          <w:marBottom w:val="0"/>
          <w:divBdr>
            <w:top w:val="none" w:sz="0" w:space="0" w:color="auto"/>
            <w:left w:val="none" w:sz="0" w:space="0" w:color="auto"/>
            <w:bottom w:val="none" w:sz="0" w:space="0" w:color="auto"/>
            <w:right w:val="none" w:sz="0" w:space="0" w:color="auto"/>
          </w:divBdr>
          <w:divsChild>
            <w:div w:id="1649435711">
              <w:marLeft w:val="0"/>
              <w:marRight w:val="0"/>
              <w:marTop w:val="0"/>
              <w:marBottom w:val="0"/>
              <w:divBdr>
                <w:top w:val="none" w:sz="0" w:space="0" w:color="auto"/>
                <w:left w:val="none" w:sz="0" w:space="0" w:color="auto"/>
                <w:bottom w:val="none" w:sz="0" w:space="0" w:color="auto"/>
                <w:right w:val="none" w:sz="0" w:space="0" w:color="auto"/>
              </w:divBdr>
              <w:divsChild>
                <w:div w:id="934556107">
                  <w:marLeft w:val="0"/>
                  <w:marRight w:val="0"/>
                  <w:marTop w:val="0"/>
                  <w:marBottom w:val="0"/>
                  <w:divBdr>
                    <w:top w:val="none" w:sz="0" w:space="0" w:color="auto"/>
                    <w:left w:val="none" w:sz="0" w:space="0" w:color="auto"/>
                    <w:bottom w:val="none" w:sz="0" w:space="0" w:color="auto"/>
                    <w:right w:val="none" w:sz="0" w:space="0" w:color="auto"/>
                  </w:divBdr>
                  <w:divsChild>
                    <w:div w:id="271976777">
                      <w:marLeft w:val="0"/>
                      <w:marRight w:val="0"/>
                      <w:marTop w:val="0"/>
                      <w:marBottom w:val="0"/>
                      <w:divBdr>
                        <w:top w:val="none" w:sz="0" w:space="0" w:color="auto"/>
                        <w:left w:val="none" w:sz="0" w:space="0" w:color="auto"/>
                        <w:bottom w:val="none" w:sz="0" w:space="0" w:color="auto"/>
                        <w:right w:val="none" w:sz="0" w:space="0" w:color="auto"/>
                      </w:divBdr>
                      <w:divsChild>
                        <w:div w:id="1428385780">
                          <w:marLeft w:val="0"/>
                          <w:marRight w:val="0"/>
                          <w:marTop w:val="0"/>
                          <w:marBottom w:val="0"/>
                          <w:divBdr>
                            <w:top w:val="none" w:sz="0" w:space="0" w:color="auto"/>
                            <w:left w:val="none" w:sz="0" w:space="0" w:color="auto"/>
                            <w:bottom w:val="none" w:sz="0" w:space="0" w:color="auto"/>
                            <w:right w:val="none" w:sz="0" w:space="0" w:color="auto"/>
                          </w:divBdr>
                          <w:divsChild>
                            <w:div w:id="1821801259">
                              <w:marLeft w:val="0"/>
                              <w:marRight w:val="0"/>
                              <w:marTop w:val="0"/>
                              <w:marBottom w:val="0"/>
                              <w:divBdr>
                                <w:top w:val="none" w:sz="0" w:space="0" w:color="auto"/>
                                <w:left w:val="none" w:sz="0" w:space="0" w:color="auto"/>
                                <w:bottom w:val="none" w:sz="0" w:space="0" w:color="auto"/>
                                <w:right w:val="none" w:sz="0" w:space="0" w:color="auto"/>
                              </w:divBdr>
                              <w:divsChild>
                                <w:div w:id="1588921811">
                                  <w:marLeft w:val="0"/>
                                  <w:marRight w:val="0"/>
                                  <w:marTop w:val="0"/>
                                  <w:marBottom w:val="0"/>
                                  <w:divBdr>
                                    <w:top w:val="none" w:sz="0" w:space="0" w:color="auto"/>
                                    <w:left w:val="none" w:sz="0" w:space="0" w:color="auto"/>
                                    <w:bottom w:val="none" w:sz="0" w:space="0" w:color="auto"/>
                                    <w:right w:val="none" w:sz="0" w:space="0" w:color="auto"/>
                                  </w:divBdr>
                                  <w:divsChild>
                                    <w:div w:id="768738717">
                                      <w:marLeft w:val="0"/>
                                      <w:marRight w:val="0"/>
                                      <w:marTop w:val="0"/>
                                      <w:marBottom w:val="0"/>
                                      <w:divBdr>
                                        <w:top w:val="none" w:sz="0" w:space="0" w:color="auto"/>
                                        <w:left w:val="none" w:sz="0" w:space="0" w:color="auto"/>
                                        <w:bottom w:val="none" w:sz="0" w:space="0" w:color="auto"/>
                                        <w:right w:val="none" w:sz="0" w:space="0" w:color="auto"/>
                                      </w:divBdr>
                                      <w:divsChild>
                                        <w:div w:id="2102606746">
                                          <w:marLeft w:val="0"/>
                                          <w:marRight w:val="0"/>
                                          <w:marTop w:val="0"/>
                                          <w:marBottom w:val="0"/>
                                          <w:divBdr>
                                            <w:top w:val="none" w:sz="0" w:space="0" w:color="auto"/>
                                            <w:left w:val="none" w:sz="0" w:space="0" w:color="auto"/>
                                            <w:bottom w:val="none" w:sz="0" w:space="0" w:color="auto"/>
                                            <w:right w:val="none" w:sz="0" w:space="0" w:color="auto"/>
                                          </w:divBdr>
                                          <w:divsChild>
                                            <w:div w:id="1324890249">
                                              <w:marLeft w:val="0"/>
                                              <w:marRight w:val="0"/>
                                              <w:marTop w:val="0"/>
                                              <w:marBottom w:val="0"/>
                                              <w:divBdr>
                                                <w:top w:val="none" w:sz="0" w:space="0" w:color="auto"/>
                                                <w:left w:val="none" w:sz="0" w:space="0" w:color="auto"/>
                                                <w:bottom w:val="none" w:sz="0" w:space="0" w:color="auto"/>
                                                <w:right w:val="none" w:sz="0" w:space="0" w:color="auto"/>
                                              </w:divBdr>
                                              <w:divsChild>
                                                <w:div w:id="22168292">
                                                  <w:marLeft w:val="0"/>
                                                  <w:marRight w:val="0"/>
                                                  <w:marTop w:val="0"/>
                                                  <w:marBottom w:val="0"/>
                                                  <w:divBdr>
                                                    <w:top w:val="none" w:sz="0" w:space="0" w:color="auto"/>
                                                    <w:left w:val="none" w:sz="0" w:space="0" w:color="auto"/>
                                                    <w:bottom w:val="none" w:sz="0" w:space="0" w:color="auto"/>
                                                    <w:right w:val="none" w:sz="0" w:space="0" w:color="auto"/>
                                                  </w:divBdr>
                                                  <w:divsChild>
                                                    <w:div w:id="510534034">
                                                      <w:marLeft w:val="0"/>
                                                      <w:marRight w:val="0"/>
                                                      <w:marTop w:val="0"/>
                                                      <w:marBottom w:val="0"/>
                                                      <w:divBdr>
                                                        <w:top w:val="none" w:sz="0" w:space="0" w:color="auto"/>
                                                        <w:left w:val="none" w:sz="0" w:space="0" w:color="auto"/>
                                                        <w:bottom w:val="none" w:sz="0" w:space="0" w:color="auto"/>
                                                        <w:right w:val="none" w:sz="0" w:space="0" w:color="auto"/>
                                                      </w:divBdr>
                                                      <w:divsChild>
                                                        <w:div w:id="2042389392">
                                                          <w:marLeft w:val="0"/>
                                                          <w:marRight w:val="0"/>
                                                          <w:marTop w:val="0"/>
                                                          <w:marBottom w:val="0"/>
                                                          <w:divBdr>
                                                            <w:top w:val="none" w:sz="0" w:space="0" w:color="auto"/>
                                                            <w:left w:val="none" w:sz="0" w:space="0" w:color="auto"/>
                                                            <w:bottom w:val="none" w:sz="0" w:space="0" w:color="auto"/>
                                                            <w:right w:val="none" w:sz="0" w:space="0" w:color="auto"/>
                                                          </w:divBdr>
                                                          <w:divsChild>
                                                            <w:div w:id="119230663">
                                                              <w:marLeft w:val="0"/>
                                                              <w:marRight w:val="0"/>
                                                              <w:marTop w:val="0"/>
                                                              <w:marBottom w:val="0"/>
                                                              <w:divBdr>
                                                                <w:top w:val="none" w:sz="0" w:space="0" w:color="auto"/>
                                                                <w:left w:val="none" w:sz="0" w:space="0" w:color="auto"/>
                                                                <w:bottom w:val="none" w:sz="0" w:space="0" w:color="auto"/>
                                                                <w:right w:val="none" w:sz="0" w:space="0" w:color="auto"/>
                                                              </w:divBdr>
                                                              <w:divsChild>
                                                                <w:div w:id="118956715">
                                                                  <w:marLeft w:val="0"/>
                                                                  <w:marRight w:val="0"/>
                                                                  <w:marTop w:val="0"/>
                                                                  <w:marBottom w:val="0"/>
                                                                  <w:divBdr>
                                                                    <w:top w:val="none" w:sz="0" w:space="0" w:color="auto"/>
                                                                    <w:left w:val="none" w:sz="0" w:space="0" w:color="auto"/>
                                                                    <w:bottom w:val="none" w:sz="0" w:space="0" w:color="auto"/>
                                                                    <w:right w:val="none" w:sz="0" w:space="0" w:color="auto"/>
                                                                  </w:divBdr>
                                                                </w:div>
                                                                <w:div w:id="12721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elpcenter@matrixcare.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orms.office.com/r/jdecd16im0"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berntsen\Documents\Custom%20Office%20Templates\H&amp;H%20Job%20Aid%20Template%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56e162-41e0-4853-93e3-1d3569948192">
      <Terms xmlns="http://schemas.microsoft.com/office/infopath/2007/PartnerControls"/>
    </lcf76f155ced4ddcb4097134ff3c332f>
    <TaxCatchAll xmlns="a199af49-45bf-4259-9b04-b40e59b431f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9A42051458AB4A8830FCC61D92DD76" ma:contentTypeVersion="12" ma:contentTypeDescription="Create a new document." ma:contentTypeScope="" ma:versionID="884292b3d3f01bbe2421c2522d55d870">
  <xsd:schema xmlns:xsd="http://www.w3.org/2001/XMLSchema" xmlns:xs="http://www.w3.org/2001/XMLSchema" xmlns:p="http://schemas.microsoft.com/office/2006/metadata/properties" xmlns:ns2="c156e162-41e0-4853-93e3-1d3569948192" xmlns:ns3="a199af49-45bf-4259-9b04-b40e59b431ff" targetNamespace="http://schemas.microsoft.com/office/2006/metadata/properties" ma:root="true" ma:fieldsID="10c84422dfd53daa23fff53d7011fa2c" ns2:_="" ns3:_="">
    <xsd:import namespace="c156e162-41e0-4853-93e3-1d3569948192"/>
    <xsd:import namespace="a199af49-45bf-4259-9b04-b40e59b431f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6e162-41e0-4853-93e3-1d3569948192"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a137d44-08a0-4c94-b22a-e9571b68616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199af49-45bf-4259-9b04-b40e59b431f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1bebbb4-1dd0-42dd-89a0-71faf9f5d645}" ma:internalName="TaxCatchAll" ma:showField="CatchAllData" ma:web="a199af49-45bf-4259-9b04-b40e59b431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76C14B-706C-4E6C-A422-EEBDA93F2FF5}">
  <ds:schemaRefs>
    <ds:schemaRef ds:uri="http://schemas.microsoft.com/sharepoint/v3/contenttype/forms"/>
  </ds:schemaRefs>
</ds:datastoreItem>
</file>

<file path=customXml/itemProps2.xml><?xml version="1.0" encoding="utf-8"?>
<ds:datastoreItem xmlns:ds="http://schemas.openxmlformats.org/officeDocument/2006/customXml" ds:itemID="{95ED02F2-D9E9-4007-BFE4-FB9968997412}">
  <ds:schemaRefs>
    <ds:schemaRef ds:uri="http://schemas.microsoft.com/office/infopath/2007/PartnerControls"/>
    <ds:schemaRef ds:uri="http://purl.org/dc/elements/1.1/"/>
    <ds:schemaRef ds:uri="170d7f03-8d81-45b6-a851-b9f5cce35138"/>
    <ds:schemaRef ds:uri="http://schemas.microsoft.com/office/2006/documentManagement/types"/>
    <ds:schemaRef ds:uri="http://www.w3.org/XML/1998/namespace"/>
    <ds:schemaRef ds:uri="http://schemas.openxmlformats.org/package/2006/metadata/core-properties"/>
    <ds:schemaRef ds:uri="http://purl.org/dc/dcmitype/"/>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FBC87BF8-455F-4303-A608-5BD6015EB721}">
  <ds:schemaRefs>
    <ds:schemaRef ds:uri="http://schemas.openxmlformats.org/officeDocument/2006/bibliography"/>
  </ds:schemaRefs>
</ds:datastoreItem>
</file>

<file path=customXml/itemProps4.xml><?xml version="1.0" encoding="utf-8"?>
<ds:datastoreItem xmlns:ds="http://schemas.openxmlformats.org/officeDocument/2006/customXml" ds:itemID="{2C8EAA97-A2B5-4A0E-8E24-2DB9133AB963}"/>
</file>

<file path=docMetadata/LabelInfo.xml><?xml version="1.0" encoding="utf-8"?>
<clbl:labelList xmlns:clbl="http://schemas.microsoft.com/office/2020/mipLabelMetadata">
  <clbl:label id="{57e53b9a-5847-4aa6-af82-3eb4470f5436}" enabled="1" method="Standard" siteId="{06cf4af3-d7f7-4297-a868-5c36e5cfcb00}" removed="0"/>
</clbl:labelList>
</file>

<file path=docProps/app.xml><?xml version="1.0" encoding="utf-8"?>
<Properties xmlns="http://schemas.openxmlformats.org/officeDocument/2006/extended-properties" xmlns:vt="http://schemas.openxmlformats.org/officeDocument/2006/docPropsVTypes">
  <Template>H&amp;H Job Aid Template </Template>
  <TotalTime>0</TotalTime>
  <Pages>15</Pages>
  <Words>3343</Words>
  <Characters>23368</Characters>
  <Application>Microsoft Office Word</Application>
  <DocSecurity>0</DocSecurity>
  <Lines>194</Lines>
  <Paragraphs>53</Paragraphs>
  <ScaleCrop>false</ScaleCrop>
  <HeadingPairs>
    <vt:vector size="2" baseType="variant">
      <vt:variant>
        <vt:lpstr>Title</vt:lpstr>
      </vt:variant>
      <vt:variant>
        <vt:i4>1</vt:i4>
      </vt:variant>
    </vt:vector>
  </HeadingPairs>
  <TitlesOfParts>
    <vt:vector size="1" baseType="lpstr">
      <vt:lpstr/>
    </vt:vector>
  </TitlesOfParts>
  <Company>Brightree</Company>
  <LinksUpToDate>false</LinksUpToDate>
  <CharactersWithSpaces>26658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Patty Dobel</dc:creator>
  <cp:keywords/>
  <cp:lastModifiedBy>Ari Berntsen</cp:lastModifiedBy>
  <cp:revision>2</cp:revision>
  <cp:lastPrinted>2017-03-14T14:42:00Z</cp:lastPrinted>
  <dcterms:created xsi:type="dcterms:W3CDTF">2024-08-23T16:36:00Z</dcterms:created>
  <dcterms:modified xsi:type="dcterms:W3CDTF">2024-08-23T16:36:00Z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TC034577119991</vt:lpwstr>
  </property>
  <property fmtid="{D5CDD505-2E9C-101B-9397-08002B2CF9AE}" pid="3" name="ContentTypeId">
    <vt:lpwstr>0x010100B19A42051458AB4A8830FCC61D92DD76</vt:lpwstr>
  </property>
  <property fmtid="{D5CDD505-2E9C-101B-9397-08002B2CF9AE}" pid="4" name="Order">
    <vt:r8>200</vt:r8>
  </property>
  <property fmtid="{D5CDD505-2E9C-101B-9397-08002B2CF9AE}" pid="5" name="_ExtendedDescription">
    <vt:lpwstr/>
  </property>
  <property fmtid="{D5CDD505-2E9C-101B-9397-08002B2CF9AE}" pid="6" name="ClassificationContentMarkingFooterShapeIds">
    <vt:lpwstr>5,6,7</vt:lpwstr>
  </property>
  <property fmtid="{D5CDD505-2E9C-101B-9397-08002B2CF9AE}" pid="7" name="ClassificationContentMarkingFooterFontProps">
    <vt:lpwstr>#000000,8,Calibri</vt:lpwstr>
  </property>
  <property fmtid="{D5CDD505-2E9C-101B-9397-08002B2CF9AE}" pid="8" name="ClassificationContentMarkingFooterText">
    <vt:lpwstr>Internal Use</vt:lpwstr>
  </property>
  <property fmtid="{D5CDD505-2E9C-101B-9397-08002B2CF9AE}" pid="9" name="MSIP_Label_57e53b9a-5847-4aa6-af82-3eb4470f5436_SetDate">
    <vt:lpwstr>2023-09-08T19:43:22Z</vt:lpwstr>
  </property>
  <property fmtid="{D5CDD505-2E9C-101B-9397-08002B2CF9AE}" pid="10" name="MSIP_Label_57e53b9a-5847-4aa6-af82-3eb4470f5436_Name">
    <vt:lpwstr>BM Test - Internal Use</vt:lpwstr>
  </property>
  <property fmtid="{D5CDD505-2E9C-101B-9397-08002B2CF9AE}" pid="11" name="MSIP_Label_57e53b9a-5847-4aa6-af82-3eb4470f5436_ActionId">
    <vt:lpwstr>099bf5ea-a1ee-4a3f-92c8-cc9d765297e1</vt:lpwstr>
  </property>
  <property fmtid="{D5CDD505-2E9C-101B-9397-08002B2CF9AE}" pid="12" name="MSIP_Label_57e53b9a-5847-4aa6-af82-3eb4470f5436_ContentBits">
    <vt:lpwstr>2</vt:lpwstr>
  </property>
  <property fmtid="{D5CDD505-2E9C-101B-9397-08002B2CF9AE}" pid="13" name="MSIP_Label_57e53b9a-5847-4aa6-af82-3eb4470f5436_Enabled">
    <vt:lpwstr>true</vt:lpwstr>
  </property>
  <property fmtid="{D5CDD505-2E9C-101B-9397-08002B2CF9AE}" pid="14" name="MSIP_Label_57e53b9a-5847-4aa6-af82-3eb4470f5436_Method">
    <vt:lpwstr>Standard</vt:lpwstr>
  </property>
  <property fmtid="{D5CDD505-2E9C-101B-9397-08002B2CF9AE}" pid="15" name="MSIP_Label_57e53b9a-5847-4aa6-af82-3eb4470f5436_SiteId">
    <vt:lpwstr>06cf4af3-d7f7-4297-a868-5c36e5cfcb00</vt:lpwstr>
  </property>
  <property fmtid="{D5CDD505-2E9C-101B-9397-08002B2CF9AE}" pid="16" name="MediaServiceImageTags">
    <vt:lpwstr/>
  </property>
  <property fmtid="{D5CDD505-2E9C-101B-9397-08002B2CF9AE}" pid="17" name="GrammarlyDocumentId">
    <vt:lpwstr>e3cbd2bfada8bd980f958933f11c31bb74068c0b8706d035277365c9ea361f6d</vt:lpwstr>
  </property>
</Properties>
</file>